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21D1B" w14:textId="25895C44" w:rsidR="004D6B86" w:rsidRDefault="004432FB">
      <w:pPr>
        <w:pStyle w:val="Title"/>
      </w:pPr>
      <w:r>
        <w:t>Homework 4: Cloud9 - Hangman</w:t>
      </w:r>
    </w:p>
    <w:p w14:paraId="3653953D" w14:textId="13C878AD" w:rsidR="004D6B86" w:rsidRDefault="004432FB">
      <w:pPr>
        <w:pStyle w:val="Title2"/>
      </w:pPr>
      <w:r>
        <w:t>Gabrielle A. Jeuck</w:t>
      </w:r>
    </w:p>
    <w:p w14:paraId="3F910586" w14:textId="69360C36" w:rsidR="004D6B86" w:rsidRDefault="004432FB">
      <w:pPr>
        <w:pStyle w:val="Title2"/>
      </w:pPr>
      <w:r>
        <w:t>University of Maryland Global Campus</w:t>
      </w:r>
    </w:p>
    <w:p w14:paraId="597F5399" w14:textId="0ADDC73E" w:rsidR="004432FB" w:rsidRDefault="004432FB">
      <w:pPr>
        <w:pStyle w:val="Title2"/>
      </w:pPr>
      <w:r>
        <w:t>SDEV 400: Secure Programming in the Cloud</w:t>
      </w:r>
    </w:p>
    <w:p w14:paraId="79315A4E" w14:textId="0B854A1B" w:rsidR="004432FB" w:rsidRDefault="004432FB">
      <w:pPr>
        <w:pStyle w:val="Title2"/>
      </w:pPr>
      <w:r>
        <w:t>May 6, 2020</w:t>
      </w:r>
    </w:p>
    <w:p w14:paraId="289CCE4B" w14:textId="4F464C1B" w:rsidR="004D6B86" w:rsidRPr="00E7305D" w:rsidRDefault="004432FB" w:rsidP="004432FB">
      <w:pPr>
        <w:pStyle w:val="SectionTitle"/>
      </w:pPr>
      <w:r>
        <w:lastRenderedPageBreak/>
        <w:t>Homework 4: Cloud 9 - Hangman</w:t>
      </w:r>
    </w:p>
    <w:p w14:paraId="22A2E419" w14:textId="7384FF6B" w:rsidR="004D6B86" w:rsidRPr="00C5686B" w:rsidRDefault="004432FB">
      <w:pPr>
        <w:pStyle w:val="Heading1"/>
      </w:pPr>
      <w:r>
        <w:t>AWS Cloud 9 – Hangman.py</w:t>
      </w:r>
    </w:p>
    <w:p w14:paraId="6FD3AF89" w14:textId="2151484D" w:rsidR="000F047B" w:rsidRDefault="003D1B01" w:rsidP="00786214">
      <w:r>
        <w:t xml:space="preserve">This version of </w:t>
      </w:r>
      <w:r w:rsidR="00317E98">
        <w:t xml:space="preserve">the </w:t>
      </w:r>
      <w:r>
        <w:t xml:space="preserve">hangman has a few different key features to point out.  Figures 1 to 7 show the code.  Figures </w:t>
      </w:r>
      <w:r w:rsidR="00786214">
        <w:t xml:space="preserve">8 to 10 show </w:t>
      </w:r>
      <w:r w:rsidR="00317E98">
        <w:t xml:space="preserve">the </w:t>
      </w:r>
      <w:r w:rsidR="00786214">
        <w:t>current database scores.  Figures 11-16 show gameplay under the user Gabby whose high score was already 100 in the database.  The user continues to guess and gets bonus points if successfully guessing the full word.  Otherwise</w:t>
      </w:r>
      <w:r w:rsidR="00317E98">
        <w:t>,</w:t>
      </w:r>
      <w:r w:rsidR="00786214">
        <w:t xml:space="preserve"> points are given on a standard basis.  For example, if a user guesses only the characters in a word the standard points for easy mode </w:t>
      </w:r>
      <w:r w:rsidR="00317E98">
        <w:t>are</w:t>
      </w:r>
      <w:r w:rsidR="00786214">
        <w:t xml:space="preserve"> 5 and 15 for hard.  If a user guesses the full word bonus points are given; easy mode 10</w:t>
      </w:r>
      <w:r w:rsidR="008D4966">
        <w:t xml:space="preserve"> bonus points</w:t>
      </w:r>
      <w:r w:rsidR="00786214">
        <w:t xml:space="preserve"> plus standard 5 points and hard mode gives 20 bonus points plus standard point</w:t>
      </w:r>
      <w:r w:rsidR="008D4966">
        <w:t>s</w:t>
      </w:r>
      <w:r w:rsidR="00786214">
        <w:t xml:space="preserve"> of 15.  Each time the user successfully guesses a word the score is updated to the database if it’s greater than </w:t>
      </w:r>
      <w:r w:rsidR="00317E98">
        <w:t xml:space="preserve">the </w:t>
      </w:r>
      <w:r w:rsidR="00786214">
        <w:t>current score.  Figures 17 to 22 show a user by the name of James playing to increase his score and to submit to the leaderboards.  Figure 23 shows the current leaderboard which James is not in.  Figure 24 shows James playing another game which increases his score and now puts him on the leaderboard.  Figure 25 shows instructions on how to play the game and operate the menu.  Figure 26 shows the credits.  Figure 27 to 29 show</w:t>
      </w:r>
      <w:r w:rsidR="00317E98">
        <w:t>s</w:t>
      </w:r>
      <w:r w:rsidR="00786214">
        <w:t xml:space="preserve"> input validation for the user, </w:t>
      </w:r>
      <w:r w:rsidR="00786214">
        <w:t>menu</w:t>
      </w:r>
      <w:r w:rsidR="00786214">
        <w:t xml:space="preserve">, and gameplay.  </w:t>
      </w:r>
      <w:r w:rsidR="000F047B">
        <w:t xml:space="preserve">For the leaderboard section I created a global secondary index with a partition key of GameTitle and a sort key of Score.  This allowed to sort the scores based off of the specific GameTitle.  In the future, this could be improved for separate leaderboards of game modes.  One could have GameTitle of Hangman-Hard or Hangman-Easy to separate the top scores based on modes.  </w:t>
      </w:r>
      <w:r w:rsidR="00AE64BB">
        <w:t xml:space="preserve">Figure 30 shows s3 bucket gjeuck-hangman with all files including mediumwords.txt which was not used.  </w:t>
      </w:r>
    </w:p>
    <w:p w14:paraId="610D7EEA" w14:textId="77777777" w:rsidR="000F047B" w:rsidRDefault="000F047B">
      <w:r>
        <w:br w:type="page"/>
      </w:r>
    </w:p>
    <w:p w14:paraId="7ED630C8" w14:textId="77777777" w:rsidR="004D6B86" w:rsidRDefault="004D6B86" w:rsidP="00786214"/>
    <w:p w14:paraId="7077A738" w14:textId="5503F2B4" w:rsidR="000F047B" w:rsidRDefault="000F047B" w:rsidP="000F047B">
      <w:pPr>
        <w:pStyle w:val="Heading1"/>
      </w:pPr>
      <w:r>
        <w:t>Test Cases</w:t>
      </w:r>
    </w:p>
    <w:tbl>
      <w:tblPr>
        <w:tblStyle w:val="TableGrid"/>
        <w:tblW w:w="9265" w:type="dxa"/>
        <w:tblLook w:val="04A0" w:firstRow="1" w:lastRow="0" w:firstColumn="1" w:lastColumn="0" w:noHBand="0" w:noVBand="1"/>
      </w:tblPr>
      <w:tblGrid>
        <w:gridCol w:w="774"/>
        <w:gridCol w:w="2283"/>
        <w:gridCol w:w="2338"/>
        <w:gridCol w:w="2970"/>
        <w:gridCol w:w="900"/>
      </w:tblGrid>
      <w:tr w:rsidR="000F047B" w14:paraId="09053EF4" w14:textId="77777777" w:rsidTr="009F6B6B">
        <w:tc>
          <w:tcPr>
            <w:tcW w:w="774" w:type="dxa"/>
          </w:tcPr>
          <w:p w14:paraId="0E3971A0" w14:textId="29CDEF09" w:rsidR="000F047B" w:rsidRPr="000F047B" w:rsidRDefault="000F047B" w:rsidP="000F047B">
            <w:pPr>
              <w:ind w:firstLine="0"/>
              <w:jc w:val="center"/>
              <w:rPr>
                <w:b/>
                <w:bCs/>
              </w:rPr>
            </w:pPr>
            <w:r w:rsidRPr="000F047B">
              <w:rPr>
                <w:b/>
                <w:bCs/>
              </w:rPr>
              <w:t>Run</w:t>
            </w:r>
          </w:p>
        </w:tc>
        <w:tc>
          <w:tcPr>
            <w:tcW w:w="2283" w:type="dxa"/>
          </w:tcPr>
          <w:p w14:paraId="4CC8BA4D" w14:textId="58802C84" w:rsidR="000F047B" w:rsidRPr="000F047B" w:rsidRDefault="000F047B" w:rsidP="000F047B">
            <w:pPr>
              <w:ind w:firstLine="0"/>
              <w:jc w:val="center"/>
              <w:rPr>
                <w:b/>
                <w:bCs/>
              </w:rPr>
            </w:pPr>
            <w:r w:rsidRPr="000F047B">
              <w:rPr>
                <w:b/>
                <w:bCs/>
              </w:rPr>
              <w:t>Input</w:t>
            </w:r>
          </w:p>
        </w:tc>
        <w:tc>
          <w:tcPr>
            <w:tcW w:w="2338" w:type="dxa"/>
          </w:tcPr>
          <w:p w14:paraId="4B9FF822" w14:textId="75947911" w:rsidR="000F047B" w:rsidRPr="000F047B" w:rsidRDefault="000F047B" w:rsidP="000F047B">
            <w:pPr>
              <w:ind w:firstLine="0"/>
              <w:jc w:val="center"/>
              <w:rPr>
                <w:b/>
                <w:bCs/>
              </w:rPr>
            </w:pPr>
            <w:r w:rsidRPr="000F047B">
              <w:rPr>
                <w:b/>
                <w:bCs/>
              </w:rPr>
              <w:t>Expected Output</w:t>
            </w:r>
          </w:p>
        </w:tc>
        <w:tc>
          <w:tcPr>
            <w:tcW w:w="2970" w:type="dxa"/>
          </w:tcPr>
          <w:p w14:paraId="52FF1A39" w14:textId="46434781" w:rsidR="000F047B" w:rsidRPr="000F047B" w:rsidRDefault="000F047B" w:rsidP="000F047B">
            <w:pPr>
              <w:ind w:firstLine="0"/>
              <w:jc w:val="center"/>
              <w:rPr>
                <w:b/>
                <w:bCs/>
              </w:rPr>
            </w:pPr>
            <w:r w:rsidRPr="000F047B">
              <w:rPr>
                <w:b/>
                <w:bCs/>
              </w:rPr>
              <w:t>Actual Output</w:t>
            </w:r>
          </w:p>
        </w:tc>
        <w:tc>
          <w:tcPr>
            <w:tcW w:w="900" w:type="dxa"/>
          </w:tcPr>
          <w:p w14:paraId="1F9DEFCD" w14:textId="3FF28C28" w:rsidR="000F047B" w:rsidRPr="000F047B" w:rsidRDefault="000F047B" w:rsidP="000F047B">
            <w:pPr>
              <w:ind w:firstLine="0"/>
              <w:jc w:val="center"/>
              <w:rPr>
                <w:b/>
                <w:bCs/>
              </w:rPr>
            </w:pPr>
            <w:r w:rsidRPr="000F047B">
              <w:rPr>
                <w:b/>
                <w:bCs/>
              </w:rPr>
              <w:t>Pass / Fail</w:t>
            </w:r>
          </w:p>
        </w:tc>
      </w:tr>
      <w:tr w:rsidR="000F047B" w14:paraId="2A726A31" w14:textId="77777777" w:rsidTr="009F6B6B">
        <w:tc>
          <w:tcPr>
            <w:tcW w:w="774" w:type="dxa"/>
          </w:tcPr>
          <w:p w14:paraId="294CC1F3" w14:textId="6B6843DA" w:rsidR="000F047B" w:rsidRDefault="000F047B" w:rsidP="000F047B">
            <w:pPr>
              <w:ind w:firstLine="0"/>
              <w:jc w:val="center"/>
            </w:pPr>
            <w:r>
              <w:t>1</w:t>
            </w:r>
          </w:p>
        </w:tc>
        <w:tc>
          <w:tcPr>
            <w:tcW w:w="2283" w:type="dxa"/>
          </w:tcPr>
          <w:p w14:paraId="7794813F" w14:textId="77777777" w:rsidR="000F047B" w:rsidRDefault="00A2421A" w:rsidP="000F047B">
            <w:pPr>
              <w:ind w:firstLine="0"/>
            </w:pPr>
            <w:r w:rsidRPr="00A2421A">
              <w:t>ThisNameIsTooLong</w:t>
            </w:r>
          </w:p>
          <w:p w14:paraId="0C4C801C" w14:textId="1FE68D78" w:rsidR="00A2421A" w:rsidRDefault="00A2421A" w:rsidP="000F047B">
            <w:pPr>
              <w:ind w:firstLine="0"/>
            </w:pPr>
          </w:p>
          <w:p w14:paraId="6ACE02AB" w14:textId="7C493E4C" w:rsidR="00A2421A" w:rsidRDefault="00A2421A" w:rsidP="000F047B">
            <w:pPr>
              <w:ind w:firstLine="0"/>
            </w:pPr>
          </w:p>
          <w:p w14:paraId="078AF069" w14:textId="054C88E5" w:rsidR="00A2421A" w:rsidRDefault="00A2421A" w:rsidP="000F047B">
            <w:pPr>
              <w:ind w:firstLine="0"/>
            </w:pPr>
          </w:p>
          <w:p w14:paraId="5C8DD970" w14:textId="77777777" w:rsidR="00A2421A" w:rsidRDefault="00A2421A" w:rsidP="000F047B">
            <w:pPr>
              <w:ind w:firstLine="0"/>
            </w:pPr>
          </w:p>
          <w:p w14:paraId="5136B32B" w14:textId="77777777" w:rsidR="00A2421A" w:rsidRDefault="00A2421A" w:rsidP="000F047B">
            <w:pPr>
              <w:ind w:firstLine="0"/>
            </w:pPr>
            <w:r w:rsidRPr="00A2421A">
              <w:t>RawrGabby</w:t>
            </w:r>
          </w:p>
          <w:p w14:paraId="0447A8EB" w14:textId="77777777" w:rsidR="00A2421A" w:rsidRDefault="00A2421A" w:rsidP="000F047B">
            <w:pPr>
              <w:ind w:firstLine="0"/>
            </w:pPr>
          </w:p>
          <w:p w14:paraId="33F27CA0" w14:textId="042F1A2F" w:rsidR="00A2421A" w:rsidRDefault="00A2421A" w:rsidP="000F047B">
            <w:pPr>
              <w:ind w:firstLine="0"/>
            </w:pPr>
          </w:p>
          <w:p w14:paraId="1E0C290F" w14:textId="538FEFD4" w:rsidR="00A2421A" w:rsidRDefault="00A2421A" w:rsidP="000F047B">
            <w:pPr>
              <w:ind w:firstLine="0"/>
            </w:pPr>
          </w:p>
          <w:p w14:paraId="039C4693" w14:textId="6DAE9E85" w:rsidR="00A2421A" w:rsidRDefault="00A2421A" w:rsidP="000F047B">
            <w:pPr>
              <w:ind w:firstLine="0"/>
            </w:pPr>
          </w:p>
          <w:p w14:paraId="5F0439C5" w14:textId="77777777" w:rsidR="00A2421A" w:rsidRDefault="00A2421A" w:rsidP="000F047B">
            <w:pPr>
              <w:ind w:firstLine="0"/>
            </w:pPr>
          </w:p>
          <w:p w14:paraId="1062470F" w14:textId="77777777" w:rsidR="00A2421A" w:rsidRDefault="00A2421A" w:rsidP="000F047B">
            <w:pPr>
              <w:ind w:firstLine="0"/>
            </w:pPr>
          </w:p>
          <w:p w14:paraId="00B960AC" w14:textId="70C267D9" w:rsidR="00A2421A" w:rsidRDefault="00A2421A" w:rsidP="000F047B">
            <w:pPr>
              <w:ind w:firstLine="0"/>
            </w:pPr>
            <w:r>
              <w:t>Gabby</w:t>
            </w:r>
          </w:p>
        </w:tc>
        <w:tc>
          <w:tcPr>
            <w:tcW w:w="2338" w:type="dxa"/>
          </w:tcPr>
          <w:p w14:paraId="2655CBA5" w14:textId="147A39DA" w:rsidR="000F047B" w:rsidRDefault="009F6B6B" w:rsidP="000F047B">
            <w:pPr>
              <w:ind w:firstLine="0"/>
            </w:pPr>
            <w:r>
              <w:t>Prompt</w:t>
            </w:r>
            <w:r w:rsidR="00A2421A">
              <w:t xml:space="preserve"> for inputting name must be between 1 and 14 characters</w:t>
            </w:r>
          </w:p>
          <w:p w14:paraId="305D45D3" w14:textId="77777777" w:rsidR="00A2421A" w:rsidRDefault="00A2421A" w:rsidP="000F047B">
            <w:pPr>
              <w:ind w:firstLine="0"/>
            </w:pPr>
          </w:p>
          <w:p w14:paraId="3DE89509" w14:textId="77777777" w:rsidR="00A2421A" w:rsidRDefault="00A2421A" w:rsidP="000F047B">
            <w:pPr>
              <w:ind w:firstLine="0"/>
            </w:pPr>
            <w:r>
              <w:t>No scores and prompts menu</w:t>
            </w:r>
          </w:p>
          <w:p w14:paraId="06B19020" w14:textId="5DD2D450" w:rsidR="00A2421A" w:rsidRDefault="00A2421A" w:rsidP="000F047B">
            <w:pPr>
              <w:ind w:firstLine="0"/>
            </w:pPr>
          </w:p>
          <w:p w14:paraId="7C27EF5B" w14:textId="23165E49" w:rsidR="00A2421A" w:rsidRDefault="00A2421A" w:rsidP="000F047B">
            <w:pPr>
              <w:ind w:firstLine="0"/>
            </w:pPr>
          </w:p>
          <w:p w14:paraId="2C2BE379" w14:textId="2AC26157" w:rsidR="00A2421A" w:rsidRDefault="00A2421A" w:rsidP="000F047B">
            <w:pPr>
              <w:ind w:firstLine="0"/>
            </w:pPr>
          </w:p>
          <w:p w14:paraId="45C9E6F8" w14:textId="77777777" w:rsidR="00A2421A" w:rsidRDefault="00A2421A" w:rsidP="000F047B">
            <w:pPr>
              <w:ind w:firstLine="0"/>
            </w:pPr>
          </w:p>
          <w:p w14:paraId="2D4326AA" w14:textId="77777777" w:rsidR="00A2421A" w:rsidRDefault="00A2421A" w:rsidP="000F047B">
            <w:pPr>
              <w:ind w:firstLine="0"/>
            </w:pPr>
          </w:p>
          <w:p w14:paraId="62BE4E58" w14:textId="65D38A19" w:rsidR="00A2421A" w:rsidRDefault="00A2421A" w:rsidP="000F047B">
            <w:pPr>
              <w:ind w:firstLine="0"/>
            </w:pPr>
            <w:r>
              <w:t>Pull top score from leaderboards and menu prompt</w:t>
            </w:r>
          </w:p>
        </w:tc>
        <w:tc>
          <w:tcPr>
            <w:tcW w:w="2970" w:type="dxa"/>
          </w:tcPr>
          <w:p w14:paraId="6B5EB1A3" w14:textId="77777777" w:rsidR="00A2421A" w:rsidRDefault="00A2421A" w:rsidP="00A2421A">
            <w:pPr>
              <w:ind w:firstLine="0"/>
            </w:pPr>
            <w:r>
              <w:t>Please tell me your name: ThisNameIsTooLong</w:t>
            </w:r>
          </w:p>
          <w:p w14:paraId="2AD1BBC4" w14:textId="7D0A01E5" w:rsidR="00A2421A" w:rsidRDefault="00A2421A" w:rsidP="00A2421A">
            <w:pPr>
              <w:ind w:firstLine="0"/>
            </w:pPr>
            <w:r>
              <w:t>Your name must be between 1 and 14 characters long.</w:t>
            </w:r>
          </w:p>
          <w:p w14:paraId="03F7A9C1" w14:textId="77777777" w:rsidR="00A2421A" w:rsidRDefault="00A2421A" w:rsidP="00A2421A">
            <w:pPr>
              <w:ind w:firstLine="0"/>
            </w:pPr>
          </w:p>
          <w:p w14:paraId="4B1D2A4A" w14:textId="77777777" w:rsidR="00A2421A" w:rsidRDefault="00A2421A" w:rsidP="00A2421A">
            <w:pPr>
              <w:ind w:firstLine="0"/>
            </w:pPr>
            <w:r>
              <w:t>Please tell me your name: RawrGabby</w:t>
            </w:r>
          </w:p>
          <w:p w14:paraId="38EC3BCA" w14:textId="77777777" w:rsidR="00A2421A" w:rsidRDefault="00A2421A" w:rsidP="00A2421A">
            <w:pPr>
              <w:ind w:firstLine="0"/>
            </w:pPr>
            <w:r>
              <w:t xml:space="preserve">No scores have been added for you, Rawrgabby </w:t>
            </w:r>
          </w:p>
          <w:p w14:paraId="2E113186" w14:textId="77777777" w:rsidR="000F047B" w:rsidRDefault="00A2421A" w:rsidP="00A2421A">
            <w:pPr>
              <w:ind w:firstLine="0"/>
            </w:pPr>
            <w:r>
              <w:t>Try winning some to get on the leaderboards!</w:t>
            </w:r>
          </w:p>
          <w:p w14:paraId="348E50CD" w14:textId="77777777" w:rsidR="009F6B6B" w:rsidRDefault="009F6B6B" w:rsidP="00A2421A">
            <w:pPr>
              <w:ind w:firstLine="0"/>
            </w:pPr>
          </w:p>
          <w:p w14:paraId="4D536034" w14:textId="77777777" w:rsidR="00A2421A" w:rsidRDefault="00A2421A" w:rsidP="00A2421A">
            <w:pPr>
              <w:ind w:firstLine="0"/>
            </w:pPr>
            <w:r>
              <w:t>Please tell me your name: Gabby</w:t>
            </w:r>
          </w:p>
          <w:p w14:paraId="39D07816" w14:textId="129E7E84" w:rsidR="00A2421A" w:rsidRDefault="00A2421A" w:rsidP="00A2421A">
            <w:pPr>
              <w:ind w:firstLine="0"/>
            </w:pPr>
            <w:r>
              <w:t>Gabby has a top score of 135!</w:t>
            </w:r>
          </w:p>
        </w:tc>
        <w:tc>
          <w:tcPr>
            <w:tcW w:w="900" w:type="dxa"/>
          </w:tcPr>
          <w:p w14:paraId="0D9BBB70" w14:textId="569F3E7E" w:rsidR="000F047B" w:rsidRDefault="000F047B" w:rsidP="000F047B">
            <w:pPr>
              <w:ind w:firstLine="0"/>
              <w:jc w:val="center"/>
            </w:pPr>
            <w:r>
              <w:t>Pass</w:t>
            </w:r>
          </w:p>
        </w:tc>
      </w:tr>
      <w:tr w:rsidR="000F047B" w14:paraId="6B46D9C5" w14:textId="77777777" w:rsidTr="009F6B6B">
        <w:tc>
          <w:tcPr>
            <w:tcW w:w="774" w:type="dxa"/>
          </w:tcPr>
          <w:p w14:paraId="02609D9D" w14:textId="19FFFC68" w:rsidR="000F047B" w:rsidRDefault="000F047B" w:rsidP="000F047B">
            <w:pPr>
              <w:ind w:firstLine="0"/>
              <w:jc w:val="center"/>
            </w:pPr>
            <w:r>
              <w:t>2</w:t>
            </w:r>
          </w:p>
        </w:tc>
        <w:tc>
          <w:tcPr>
            <w:tcW w:w="2283" w:type="dxa"/>
          </w:tcPr>
          <w:p w14:paraId="048858F5" w14:textId="2E455945" w:rsidR="00A2421A" w:rsidRDefault="009F6B6B" w:rsidP="000F047B">
            <w:pPr>
              <w:ind w:firstLine="0"/>
            </w:pPr>
            <w:r>
              <w:t>Menu:</w:t>
            </w:r>
            <w:r w:rsidR="00A2421A">
              <w:t xml:space="preserve"> </w:t>
            </w:r>
          </w:p>
          <w:p w14:paraId="3D8F9E38" w14:textId="59A78264" w:rsidR="00A2421A" w:rsidRDefault="00A2421A" w:rsidP="000F047B">
            <w:pPr>
              <w:ind w:firstLine="0"/>
            </w:pPr>
            <w:r>
              <w:t>A</w:t>
            </w:r>
          </w:p>
          <w:p w14:paraId="23D1EF07" w14:textId="05C9B437" w:rsidR="00A2421A" w:rsidRDefault="00A2421A" w:rsidP="000F047B">
            <w:pPr>
              <w:ind w:firstLine="0"/>
            </w:pPr>
          </w:p>
          <w:p w14:paraId="1656B64F" w14:textId="221CE7B3" w:rsidR="00CB4FF5" w:rsidRDefault="00CB4FF5" w:rsidP="000F047B">
            <w:pPr>
              <w:ind w:firstLine="0"/>
            </w:pPr>
          </w:p>
          <w:p w14:paraId="49F1716E" w14:textId="77777777" w:rsidR="00CB4FF5" w:rsidRDefault="00CB4FF5" w:rsidP="000F047B">
            <w:pPr>
              <w:ind w:firstLine="0"/>
            </w:pPr>
          </w:p>
          <w:p w14:paraId="616D518A" w14:textId="77777777" w:rsidR="00A2421A" w:rsidRDefault="00A2421A" w:rsidP="000F047B">
            <w:pPr>
              <w:ind w:firstLine="0"/>
            </w:pPr>
            <w:r>
              <w:t>!#$</w:t>
            </w:r>
          </w:p>
          <w:p w14:paraId="1727D6CC" w14:textId="772DC50A" w:rsidR="00A2421A" w:rsidRDefault="00A2421A" w:rsidP="000F047B">
            <w:pPr>
              <w:ind w:firstLine="0"/>
            </w:pPr>
          </w:p>
          <w:p w14:paraId="16D83A8B" w14:textId="004AB374" w:rsidR="00A2421A" w:rsidRDefault="00A2421A" w:rsidP="000F047B">
            <w:pPr>
              <w:ind w:firstLine="0"/>
            </w:pPr>
          </w:p>
          <w:p w14:paraId="4CD30B28" w14:textId="77777777" w:rsidR="00A2421A" w:rsidRDefault="00A2421A" w:rsidP="000F047B">
            <w:pPr>
              <w:ind w:firstLine="0"/>
            </w:pPr>
          </w:p>
          <w:p w14:paraId="19AD6630" w14:textId="77777777" w:rsidR="00A2421A" w:rsidRDefault="00A2421A" w:rsidP="000F047B">
            <w:pPr>
              <w:ind w:firstLine="0"/>
            </w:pPr>
            <w:r>
              <w:t>8</w:t>
            </w:r>
          </w:p>
          <w:p w14:paraId="2F1ED0E0" w14:textId="1232942A" w:rsidR="00A2421A" w:rsidRDefault="00A2421A" w:rsidP="000F047B">
            <w:pPr>
              <w:ind w:firstLine="0"/>
            </w:pPr>
          </w:p>
          <w:p w14:paraId="396AC249" w14:textId="4FAC38BE" w:rsidR="00A2421A" w:rsidRDefault="00A2421A" w:rsidP="000F047B">
            <w:pPr>
              <w:ind w:firstLine="0"/>
            </w:pPr>
          </w:p>
          <w:p w14:paraId="1D09C324" w14:textId="1A90080F" w:rsidR="00A2421A" w:rsidRDefault="00A2421A" w:rsidP="000F047B">
            <w:pPr>
              <w:ind w:firstLine="0"/>
            </w:pPr>
          </w:p>
          <w:p w14:paraId="1EA84BAE" w14:textId="77777777" w:rsidR="00A2421A" w:rsidRDefault="00A2421A" w:rsidP="000F047B">
            <w:pPr>
              <w:ind w:firstLine="0"/>
            </w:pPr>
          </w:p>
          <w:p w14:paraId="4070A612" w14:textId="77777777" w:rsidR="00A2421A" w:rsidRDefault="00A2421A" w:rsidP="000F047B">
            <w:pPr>
              <w:ind w:firstLine="0"/>
            </w:pPr>
            <w:r>
              <w:t>1</w:t>
            </w:r>
          </w:p>
          <w:p w14:paraId="4F8B5245" w14:textId="4CF725C4" w:rsidR="00A2421A" w:rsidRDefault="00A2421A" w:rsidP="000F047B">
            <w:pPr>
              <w:ind w:firstLine="0"/>
            </w:pPr>
          </w:p>
        </w:tc>
        <w:tc>
          <w:tcPr>
            <w:tcW w:w="2338" w:type="dxa"/>
          </w:tcPr>
          <w:p w14:paraId="004CF820" w14:textId="77777777" w:rsidR="00A2421A" w:rsidRDefault="00A2421A" w:rsidP="000F047B">
            <w:pPr>
              <w:ind w:firstLine="0"/>
            </w:pPr>
          </w:p>
          <w:p w14:paraId="049DA2CC" w14:textId="77777777" w:rsidR="00A2421A" w:rsidRDefault="00A2421A" w:rsidP="000F047B">
            <w:pPr>
              <w:ind w:firstLine="0"/>
            </w:pPr>
            <w:r>
              <w:t>Invalid</w:t>
            </w:r>
          </w:p>
          <w:p w14:paraId="7E2252A6" w14:textId="53A861B3" w:rsidR="00A2421A" w:rsidRDefault="00A2421A" w:rsidP="000F047B">
            <w:pPr>
              <w:ind w:firstLine="0"/>
            </w:pPr>
          </w:p>
          <w:p w14:paraId="7DB8F0AE" w14:textId="65239E62" w:rsidR="00CB4FF5" w:rsidRDefault="00CB4FF5" w:rsidP="000F047B">
            <w:pPr>
              <w:ind w:firstLine="0"/>
            </w:pPr>
          </w:p>
          <w:p w14:paraId="227FF669" w14:textId="77777777" w:rsidR="00CB4FF5" w:rsidRDefault="00CB4FF5" w:rsidP="000F047B">
            <w:pPr>
              <w:ind w:firstLine="0"/>
            </w:pPr>
          </w:p>
          <w:p w14:paraId="50B6156E" w14:textId="77777777" w:rsidR="00A2421A" w:rsidRDefault="00A2421A" w:rsidP="000F047B">
            <w:pPr>
              <w:ind w:firstLine="0"/>
            </w:pPr>
            <w:r>
              <w:t>Invalid</w:t>
            </w:r>
          </w:p>
          <w:p w14:paraId="46EEA7E3" w14:textId="5E223B6B" w:rsidR="00A2421A" w:rsidRDefault="00A2421A" w:rsidP="000F047B">
            <w:pPr>
              <w:ind w:firstLine="0"/>
            </w:pPr>
          </w:p>
          <w:p w14:paraId="6E27EE48" w14:textId="0CED430F" w:rsidR="00A2421A" w:rsidRDefault="00A2421A" w:rsidP="000F047B">
            <w:pPr>
              <w:ind w:firstLine="0"/>
            </w:pPr>
          </w:p>
          <w:p w14:paraId="05325684" w14:textId="77777777" w:rsidR="00A2421A" w:rsidRDefault="00A2421A" w:rsidP="000F047B">
            <w:pPr>
              <w:ind w:firstLine="0"/>
            </w:pPr>
          </w:p>
          <w:p w14:paraId="05CBCDEF" w14:textId="77777777" w:rsidR="00A2421A" w:rsidRDefault="00A2421A" w:rsidP="000F047B">
            <w:pPr>
              <w:ind w:firstLine="0"/>
            </w:pPr>
            <w:r>
              <w:t>Invalid</w:t>
            </w:r>
          </w:p>
          <w:p w14:paraId="275F511E" w14:textId="575FE934" w:rsidR="00A2421A" w:rsidRDefault="00A2421A" w:rsidP="000F047B">
            <w:pPr>
              <w:ind w:firstLine="0"/>
            </w:pPr>
          </w:p>
          <w:p w14:paraId="158258CB" w14:textId="4495229C" w:rsidR="00A2421A" w:rsidRDefault="00A2421A" w:rsidP="000F047B">
            <w:pPr>
              <w:ind w:firstLine="0"/>
            </w:pPr>
          </w:p>
          <w:p w14:paraId="285DA3B9" w14:textId="2B5EBD03" w:rsidR="00A2421A" w:rsidRDefault="00A2421A" w:rsidP="000F047B">
            <w:pPr>
              <w:ind w:firstLine="0"/>
            </w:pPr>
          </w:p>
          <w:p w14:paraId="49D7BB9F" w14:textId="77777777" w:rsidR="00A2421A" w:rsidRDefault="00A2421A" w:rsidP="000F047B">
            <w:pPr>
              <w:ind w:firstLine="0"/>
            </w:pPr>
          </w:p>
          <w:p w14:paraId="2EE010CA" w14:textId="32F70717" w:rsidR="00A2421A" w:rsidRDefault="00A2421A" w:rsidP="000F047B">
            <w:pPr>
              <w:ind w:firstLine="0"/>
            </w:pPr>
            <w:r>
              <w:t>Easy Play Menu</w:t>
            </w:r>
          </w:p>
        </w:tc>
        <w:tc>
          <w:tcPr>
            <w:tcW w:w="2970" w:type="dxa"/>
          </w:tcPr>
          <w:p w14:paraId="1DB93499" w14:textId="77777777" w:rsidR="00CB4FF5" w:rsidRDefault="00CB4FF5" w:rsidP="00A2421A">
            <w:pPr>
              <w:ind w:firstLine="0"/>
            </w:pPr>
          </w:p>
          <w:p w14:paraId="08599A8B" w14:textId="162828FD" w:rsidR="00A2421A" w:rsidRDefault="00A2421A" w:rsidP="00A2421A">
            <w:pPr>
              <w:ind w:firstLine="0"/>
            </w:pPr>
            <w:r>
              <w:t>Enter your choice: A</w:t>
            </w:r>
          </w:p>
          <w:p w14:paraId="708A892E" w14:textId="57C37A72" w:rsidR="00A2421A" w:rsidRDefault="00A2421A" w:rsidP="00A2421A">
            <w:pPr>
              <w:ind w:firstLine="0"/>
            </w:pPr>
            <w:r>
              <w:t>Please select from the number choices 1-6!</w:t>
            </w:r>
          </w:p>
          <w:p w14:paraId="013D5291" w14:textId="77777777" w:rsidR="00A2421A" w:rsidRDefault="00A2421A" w:rsidP="00A2421A">
            <w:pPr>
              <w:ind w:firstLine="0"/>
            </w:pPr>
          </w:p>
          <w:p w14:paraId="0DBD9CE1" w14:textId="77777777" w:rsidR="00A2421A" w:rsidRDefault="00A2421A" w:rsidP="00A2421A">
            <w:pPr>
              <w:ind w:firstLine="0"/>
            </w:pPr>
            <w:r>
              <w:t>Enter your choice</w:t>
            </w:r>
            <w:proofErr w:type="gramStart"/>
            <w:r>
              <w:t>: !</w:t>
            </w:r>
            <w:proofErr w:type="gramEnd"/>
            <w:r>
              <w:t xml:space="preserve">#$   </w:t>
            </w:r>
          </w:p>
          <w:p w14:paraId="3E381E42" w14:textId="4DAE4797" w:rsidR="00A2421A" w:rsidRDefault="00A2421A" w:rsidP="00A2421A">
            <w:pPr>
              <w:ind w:firstLine="0"/>
            </w:pPr>
            <w:r>
              <w:t>Please select from the number choices 1-6!</w:t>
            </w:r>
          </w:p>
          <w:p w14:paraId="31FD513C" w14:textId="77777777" w:rsidR="00A2421A" w:rsidRDefault="00A2421A" w:rsidP="00A2421A">
            <w:pPr>
              <w:ind w:firstLine="0"/>
            </w:pPr>
          </w:p>
          <w:p w14:paraId="09ED9E80" w14:textId="77777777" w:rsidR="00A2421A" w:rsidRDefault="00A2421A" w:rsidP="00A2421A">
            <w:pPr>
              <w:ind w:firstLine="0"/>
            </w:pPr>
            <w:r>
              <w:t>Enter your choice: 8</w:t>
            </w:r>
          </w:p>
          <w:p w14:paraId="7BE643C7" w14:textId="09DDA678" w:rsidR="00A2421A" w:rsidRDefault="00A2421A" w:rsidP="00A2421A">
            <w:pPr>
              <w:ind w:firstLine="0"/>
            </w:pPr>
            <w:r>
              <w:t>Please select from the number choices 1-6!</w:t>
            </w:r>
          </w:p>
          <w:p w14:paraId="1747F5CE" w14:textId="3EAD99C2" w:rsidR="00CB4FF5" w:rsidRDefault="00CB4FF5" w:rsidP="00A2421A">
            <w:pPr>
              <w:ind w:firstLine="0"/>
            </w:pPr>
          </w:p>
          <w:p w14:paraId="24F06A9D" w14:textId="77777777" w:rsidR="00CB4FF5" w:rsidRDefault="00CB4FF5" w:rsidP="00A2421A">
            <w:pPr>
              <w:ind w:firstLine="0"/>
            </w:pPr>
          </w:p>
          <w:p w14:paraId="4BC31ABC" w14:textId="77777777" w:rsidR="00A2421A" w:rsidRDefault="00A2421A" w:rsidP="00A2421A">
            <w:pPr>
              <w:ind w:firstLine="0"/>
            </w:pPr>
            <w:r>
              <w:t>Enter your choice: 1</w:t>
            </w:r>
          </w:p>
          <w:p w14:paraId="16E57870" w14:textId="77777777" w:rsidR="00A2421A" w:rsidRDefault="00A2421A" w:rsidP="00A2421A">
            <w:pPr>
              <w:ind w:firstLine="0"/>
            </w:pPr>
            <w:r>
              <w:t>---------------------</w:t>
            </w:r>
          </w:p>
          <w:p w14:paraId="7C4A27DE" w14:textId="77777777" w:rsidR="00A2421A" w:rsidRDefault="00A2421A" w:rsidP="00A2421A">
            <w:pPr>
              <w:ind w:firstLine="0"/>
            </w:pPr>
            <w:r>
              <w:t>------Easy Mode------</w:t>
            </w:r>
          </w:p>
          <w:p w14:paraId="43E85EEB" w14:textId="77777777" w:rsidR="00A2421A" w:rsidRDefault="00A2421A" w:rsidP="00A2421A">
            <w:pPr>
              <w:ind w:firstLine="0"/>
            </w:pPr>
            <w:r>
              <w:t>---------------------</w:t>
            </w:r>
          </w:p>
          <w:p w14:paraId="448E2D2B" w14:textId="77777777" w:rsidR="00A2421A" w:rsidRDefault="00A2421A" w:rsidP="00A2421A">
            <w:pPr>
              <w:ind w:firstLine="0"/>
            </w:pPr>
            <w:r>
              <w:t>Let's play Hangman!</w:t>
            </w:r>
          </w:p>
          <w:p w14:paraId="1D67B59F" w14:textId="77777777" w:rsidR="00A2421A" w:rsidRDefault="00A2421A" w:rsidP="00A2421A">
            <w:pPr>
              <w:ind w:firstLine="0"/>
            </w:pPr>
          </w:p>
          <w:p w14:paraId="2EAF56ED" w14:textId="77777777" w:rsidR="00A2421A" w:rsidRDefault="00A2421A" w:rsidP="00A2421A">
            <w:pPr>
              <w:ind w:firstLine="0"/>
            </w:pPr>
            <w:r>
              <w:t xml:space="preserve">                    -------</w:t>
            </w:r>
          </w:p>
          <w:p w14:paraId="17A6847D" w14:textId="77777777" w:rsidR="00A2421A" w:rsidRDefault="00A2421A" w:rsidP="00A2421A">
            <w:pPr>
              <w:ind w:firstLine="0"/>
            </w:pPr>
            <w:r>
              <w:t xml:space="preserve">                    |     |</w:t>
            </w:r>
          </w:p>
          <w:p w14:paraId="6A356056" w14:textId="77777777" w:rsidR="00A2421A" w:rsidRDefault="00A2421A" w:rsidP="00A2421A">
            <w:pPr>
              <w:ind w:firstLine="0"/>
            </w:pPr>
            <w:r>
              <w:t xml:space="preserve">                    |</w:t>
            </w:r>
          </w:p>
          <w:p w14:paraId="1CBDB489" w14:textId="77777777" w:rsidR="00A2421A" w:rsidRDefault="00A2421A" w:rsidP="00A2421A">
            <w:pPr>
              <w:ind w:firstLine="0"/>
            </w:pPr>
            <w:r>
              <w:t xml:space="preserve">                    |</w:t>
            </w:r>
          </w:p>
          <w:p w14:paraId="34C3B7D3" w14:textId="77777777" w:rsidR="00A2421A" w:rsidRDefault="00A2421A" w:rsidP="00A2421A">
            <w:pPr>
              <w:ind w:firstLine="0"/>
            </w:pPr>
            <w:r>
              <w:lastRenderedPageBreak/>
              <w:t xml:space="preserve">                    |</w:t>
            </w:r>
          </w:p>
          <w:p w14:paraId="536FDB24" w14:textId="77777777" w:rsidR="00A2421A" w:rsidRDefault="00A2421A" w:rsidP="00A2421A">
            <w:pPr>
              <w:ind w:firstLine="0"/>
            </w:pPr>
            <w:r>
              <w:t xml:space="preserve">                    |     </w:t>
            </w:r>
          </w:p>
          <w:p w14:paraId="0536C47B" w14:textId="77777777" w:rsidR="00A2421A" w:rsidRDefault="00A2421A" w:rsidP="00A2421A">
            <w:pPr>
              <w:ind w:firstLine="0"/>
            </w:pPr>
            <w:r>
              <w:t xml:space="preserve">                    -------</w:t>
            </w:r>
          </w:p>
          <w:p w14:paraId="211C5257" w14:textId="77777777" w:rsidR="00A2421A" w:rsidRDefault="00A2421A" w:rsidP="00A2421A">
            <w:pPr>
              <w:ind w:firstLine="0"/>
            </w:pPr>
            <w:r>
              <w:t xml:space="preserve">                </w:t>
            </w:r>
          </w:p>
          <w:p w14:paraId="568F9B29" w14:textId="77777777" w:rsidR="00A2421A" w:rsidRDefault="00A2421A" w:rsidP="00A2421A">
            <w:pPr>
              <w:ind w:firstLine="0"/>
            </w:pPr>
            <w:r>
              <w:t>_____</w:t>
            </w:r>
          </w:p>
          <w:p w14:paraId="5E405FA4" w14:textId="77777777" w:rsidR="00A2421A" w:rsidRDefault="00A2421A" w:rsidP="00A2421A">
            <w:pPr>
              <w:ind w:firstLine="0"/>
            </w:pPr>
            <w:r>
              <w:t>The word is 5 characters</w:t>
            </w:r>
          </w:p>
          <w:p w14:paraId="66A1F80F" w14:textId="77777777" w:rsidR="00A2421A" w:rsidRDefault="00A2421A" w:rsidP="00A2421A">
            <w:pPr>
              <w:ind w:firstLine="0"/>
            </w:pPr>
          </w:p>
          <w:p w14:paraId="6EB63D59" w14:textId="77777777" w:rsidR="00A2421A" w:rsidRDefault="00A2421A" w:rsidP="00A2421A">
            <w:pPr>
              <w:ind w:firstLine="0"/>
            </w:pPr>
          </w:p>
          <w:p w14:paraId="64F0D931" w14:textId="605C80BB" w:rsidR="000F047B" w:rsidRDefault="00A2421A" w:rsidP="00A2421A">
            <w:pPr>
              <w:ind w:firstLine="0"/>
            </w:pPr>
            <w:r>
              <w:t>Guess a letter or word:</w:t>
            </w:r>
          </w:p>
        </w:tc>
        <w:tc>
          <w:tcPr>
            <w:tcW w:w="900" w:type="dxa"/>
          </w:tcPr>
          <w:p w14:paraId="06C91568" w14:textId="66E8C92F" w:rsidR="000F047B" w:rsidRDefault="000F047B" w:rsidP="000F047B">
            <w:pPr>
              <w:ind w:firstLine="0"/>
              <w:jc w:val="center"/>
            </w:pPr>
            <w:r>
              <w:lastRenderedPageBreak/>
              <w:t>Pass</w:t>
            </w:r>
          </w:p>
        </w:tc>
      </w:tr>
      <w:tr w:rsidR="000F047B" w14:paraId="57CC1573" w14:textId="77777777" w:rsidTr="009F6B6B">
        <w:tc>
          <w:tcPr>
            <w:tcW w:w="774" w:type="dxa"/>
          </w:tcPr>
          <w:p w14:paraId="181D541A" w14:textId="028C5144" w:rsidR="000F047B" w:rsidRDefault="000F047B" w:rsidP="000F047B">
            <w:pPr>
              <w:ind w:firstLine="0"/>
              <w:jc w:val="center"/>
            </w:pPr>
            <w:r>
              <w:t>3</w:t>
            </w:r>
          </w:p>
        </w:tc>
        <w:tc>
          <w:tcPr>
            <w:tcW w:w="2283" w:type="dxa"/>
          </w:tcPr>
          <w:p w14:paraId="62AE4634" w14:textId="6E571CBE" w:rsidR="00A2421A" w:rsidRDefault="00A2421A" w:rsidP="000F047B">
            <w:pPr>
              <w:ind w:firstLine="0"/>
            </w:pPr>
            <w:r>
              <w:t>Game play:</w:t>
            </w:r>
          </w:p>
          <w:p w14:paraId="654BEA83" w14:textId="73D627A1" w:rsidR="00A2421A" w:rsidRDefault="00A2421A" w:rsidP="000F047B">
            <w:pPr>
              <w:ind w:firstLine="0"/>
            </w:pPr>
            <w:r>
              <w:t>1</w:t>
            </w:r>
          </w:p>
          <w:p w14:paraId="79BB398E" w14:textId="2FB596B5" w:rsidR="00A2421A" w:rsidRDefault="00A2421A" w:rsidP="000F047B">
            <w:pPr>
              <w:ind w:firstLine="0"/>
            </w:pPr>
          </w:p>
          <w:p w14:paraId="64636CF4" w14:textId="77777777" w:rsidR="009F6B6B" w:rsidRDefault="009F6B6B" w:rsidP="000F047B">
            <w:pPr>
              <w:ind w:firstLine="0"/>
            </w:pPr>
          </w:p>
          <w:p w14:paraId="1C89C07B" w14:textId="77777777" w:rsidR="00A2421A" w:rsidRDefault="00A2421A" w:rsidP="000F047B">
            <w:pPr>
              <w:ind w:firstLine="0"/>
            </w:pPr>
          </w:p>
          <w:p w14:paraId="60466E40" w14:textId="71D873FF" w:rsidR="00A2421A" w:rsidRDefault="00A2421A" w:rsidP="000F047B">
            <w:pPr>
              <w:ind w:firstLine="0"/>
            </w:pPr>
            <w:r>
              <w:t>@</w:t>
            </w:r>
          </w:p>
          <w:p w14:paraId="17E6EC15" w14:textId="02C205DA" w:rsidR="00A2421A" w:rsidRDefault="00A2421A" w:rsidP="000F047B">
            <w:pPr>
              <w:ind w:firstLine="0"/>
            </w:pPr>
          </w:p>
          <w:p w14:paraId="754D9F1B" w14:textId="3DDDCDBD" w:rsidR="009F6B6B" w:rsidRDefault="009F6B6B" w:rsidP="000F047B">
            <w:pPr>
              <w:ind w:firstLine="0"/>
            </w:pPr>
          </w:p>
          <w:p w14:paraId="012A9A1D" w14:textId="77777777" w:rsidR="009F6B6B" w:rsidRDefault="009F6B6B" w:rsidP="000F047B">
            <w:pPr>
              <w:ind w:firstLine="0"/>
            </w:pPr>
          </w:p>
          <w:p w14:paraId="753D2306" w14:textId="5C7D405A" w:rsidR="00A2421A" w:rsidRDefault="00A2421A" w:rsidP="000F047B">
            <w:pPr>
              <w:ind w:firstLine="0"/>
            </w:pPr>
            <w:r>
              <w:t>Null</w:t>
            </w:r>
          </w:p>
          <w:p w14:paraId="1405E9B7" w14:textId="7806A065" w:rsidR="00A2421A" w:rsidRDefault="00A2421A" w:rsidP="000F047B">
            <w:pPr>
              <w:ind w:firstLine="0"/>
            </w:pPr>
          </w:p>
          <w:p w14:paraId="64104E73" w14:textId="77777777" w:rsidR="009F6B6B" w:rsidRDefault="009F6B6B" w:rsidP="000F047B">
            <w:pPr>
              <w:ind w:firstLine="0"/>
            </w:pPr>
          </w:p>
          <w:p w14:paraId="35B718CB" w14:textId="4C3EEB87" w:rsidR="00A2421A" w:rsidRDefault="00A2421A" w:rsidP="000F047B">
            <w:pPr>
              <w:ind w:firstLine="0"/>
            </w:pPr>
            <w:r>
              <w:t>A</w:t>
            </w:r>
          </w:p>
          <w:p w14:paraId="383034E6" w14:textId="1E2092D9" w:rsidR="00A2421A" w:rsidRDefault="00A2421A" w:rsidP="000F047B">
            <w:pPr>
              <w:ind w:firstLine="0"/>
            </w:pPr>
          </w:p>
        </w:tc>
        <w:tc>
          <w:tcPr>
            <w:tcW w:w="2338" w:type="dxa"/>
          </w:tcPr>
          <w:p w14:paraId="081DF03C" w14:textId="77777777" w:rsidR="00A2421A" w:rsidRDefault="00A2421A" w:rsidP="000F047B">
            <w:pPr>
              <w:ind w:firstLine="0"/>
            </w:pPr>
          </w:p>
          <w:p w14:paraId="20EBB91A" w14:textId="77777777" w:rsidR="00A2421A" w:rsidRDefault="00A2421A" w:rsidP="000F047B">
            <w:pPr>
              <w:ind w:firstLine="0"/>
            </w:pPr>
            <w:r>
              <w:t>Invalid character</w:t>
            </w:r>
          </w:p>
          <w:p w14:paraId="4FEC1756" w14:textId="401E30AE" w:rsidR="00A2421A" w:rsidRDefault="00A2421A" w:rsidP="000F047B">
            <w:pPr>
              <w:ind w:firstLine="0"/>
            </w:pPr>
          </w:p>
          <w:p w14:paraId="613E57A7" w14:textId="0E8A9B33" w:rsidR="009F6B6B" w:rsidRDefault="009F6B6B" w:rsidP="000F047B">
            <w:pPr>
              <w:ind w:firstLine="0"/>
            </w:pPr>
          </w:p>
          <w:p w14:paraId="7670A773" w14:textId="77777777" w:rsidR="00CB4FF5" w:rsidRDefault="00CB4FF5" w:rsidP="000F047B">
            <w:pPr>
              <w:ind w:firstLine="0"/>
            </w:pPr>
          </w:p>
          <w:p w14:paraId="769738CA" w14:textId="77777777" w:rsidR="00A2421A" w:rsidRDefault="00A2421A" w:rsidP="000F047B">
            <w:pPr>
              <w:ind w:firstLine="0"/>
            </w:pPr>
            <w:r>
              <w:t>Invalid character</w:t>
            </w:r>
          </w:p>
          <w:p w14:paraId="703AA002" w14:textId="610B4944" w:rsidR="00A2421A" w:rsidRDefault="00A2421A" w:rsidP="000F047B">
            <w:pPr>
              <w:ind w:firstLine="0"/>
            </w:pPr>
          </w:p>
          <w:p w14:paraId="34B9B3BD" w14:textId="5A6704D4" w:rsidR="009F6B6B" w:rsidRDefault="009F6B6B" w:rsidP="000F047B">
            <w:pPr>
              <w:ind w:firstLine="0"/>
            </w:pPr>
          </w:p>
          <w:p w14:paraId="3D311EFF" w14:textId="77777777" w:rsidR="009F6B6B" w:rsidRDefault="009F6B6B" w:rsidP="000F047B">
            <w:pPr>
              <w:ind w:firstLine="0"/>
            </w:pPr>
          </w:p>
          <w:p w14:paraId="0ABFF0CE" w14:textId="034BAB79" w:rsidR="00A2421A" w:rsidRDefault="009F6B6B" w:rsidP="000F047B">
            <w:pPr>
              <w:ind w:firstLine="0"/>
            </w:pPr>
            <w:r>
              <w:t>Invalid</w:t>
            </w:r>
          </w:p>
          <w:p w14:paraId="2431E31E" w14:textId="08FDE0E1" w:rsidR="00A2421A" w:rsidRDefault="00A2421A" w:rsidP="000F047B">
            <w:pPr>
              <w:ind w:firstLine="0"/>
            </w:pPr>
          </w:p>
          <w:p w14:paraId="0EA8D9C1" w14:textId="7EB68C8E" w:rsidR="009F6B6B" w:rsidRDefault="009F6B6B" w:rsidP="000F047B">
            <w:pPr>
              <w:ind w:firstLine="0"/>
            </w:pPr>
          </w:p>
          <w:p w14:paraId="2C6A3206" w14:textId="5B38E80D" w:rsidR="00A2421A" w:rsidRDefault="00A2421A" w:rsidP="000F047B">
            <w:pPr>
              <w:ind w:firstLine="0"/>
            </w:pPr>
            <w:r>
              <w:t>success</w:t>
            </w:r>
          </w:p>
        </w:tc>
        <w:tc>
          <w:tcPr>
            <w:tcW w:w="2970" w:type="dxa"/>
          </w:tcPr>
          <w:p w14:paraId="5517D671" w14:textId="77777777" w:rsidR="00CB4FF5" w:rsidRDefault="00CB4FF5" w:rsidP="00A2421A">
            <w:pPr>
              <w:ind w:firstLine="0"/>
            </w:pPr>
          </w:p>
          <w:p w14:paraId="484C7162" w14:textId="2C30541E" w:rsidR="00A2421A" w:rsidRDefault="00A2421A" w:rsidP="00A2421A">
            <w:pPr>
              <w:ind w:firstLine="0"/>
            </w:pPr>
            <w:r>
              <w:t>Guess a letter or word: 1</w:t>
            </w:r>
          </w:p>
          <w:p w14:paraId="1E91EEBF" w14:textId="77777777" w:rsidR="00A2421A" w:rsidRDefault="00A2421A" w:rsidP="00A2421A">
            <w:pPr>
              <w:ind w:firstLine="0"/>
            </w:pPr>
            <w:r>
              <w:t>Invalid character.  Please use letters only.</w:t>
            </w:r>
          </w:p>
          <w:p w14:paraId="6C6FA364" w14:textId="77777777" w:rsidR="009F6B6B" w:rsidRDefault="009F6B6B" w:rsidP="00A2421A">
            <w:pPr>
              <w:ind w:firstLine="0"/>
            </w:pPr>
          </w:p>
          <w:p w14:paraId="75D1C3B9" w14:textId="5FB9414E" w:rsidR="009F6B6B" w:rsidRDefault="009F6B6B" w:rsidP="009F6B6B">
            <w:pPr>
              <w:ind w:firstLine="0"/>
            </w:pPr>
            <w:r>
              <w:t>Guess a letter or word: @</w:t>
            </w:r>
          </w:p>
          <w:p w14:paraId="3EF3D853" w14:textId="77777777" w:rsidR="009F6B6B" w:rsidRDefault="009F6B6B" w:rsidP="009F6B6B">
            <w:pPr>
              <w:ind w:firstLine="0"/>
            </w:pPr>
            <w:r>
              <w:t>Invalid character.  Please use letters only.</w:t>
            </w:r>
          </w:p>
          <w:p w14:paraId="4F3F094A" w14:textId="77777777" w:rsidR="009F6B6B" w:rsidRDefault="009F6B6B" w:rsidP="009F6B6B">
            <w:pPr>
              <w:ind w:firstLine="0"/>
            </w:pPr>
          </w:p>
          <w:p w14:paraId="2C1B2CB7" w14:textId="77777777" w:rsidR="009F6B6B" w:rsidRDefault="009F6B6B" w:rsidP="009F6B6B">
            <w:pPr>
              <w:ind w:firstLine="0"/>
            </w:pPr>
            <w:r>
              <w:t xml:space="preserve">Guess a letter or word: </w:t>
            </w:r>
          </w:p>
          <w:p w14:paraId="251C1ADE" w14:textId="77777777" w:rsidR="009F6B6B" w:rsidRDefault="009F6B6B" w:rsidP="009F6B6B">
            <w:pPr>
              <w:ind w:firstLine="0"/>
            </w:pPr>
            <w:r>
              <w:t>Not a valid guess</w:t>
            </w:r>
          </w:p>
          <w:p w14:paraId="199FD3B7" w14:textId="77777777" w:rsidR="009F6B6B" w:rsidRDefault="009F6B6B" w:rsidP="009F6B6B">
            <w:pPr>
              <w:ind w:firstLine="0"/>
            </w:pPr>
          </w:p>
          <w:p w14:paraId="532F596C" w14:textId="1044E8DB" w:rsidR="009F6B6B" w:rsidRDefault="009F6B6B" w:rsidP="009F6B6B">
            <w:pPr>
              <w:ind w:firstLine="0"/>
            </w:pPr>
            <w:r w:rsidRPr="009F6B6B">
              <w:t xml:space="preserve">Yay! You guessed the </w:t>
            </w:r>
            <w:r w:rsidRPr="009F6B6B">
              <w:t>letter A.</w:t>
            </w:r>
          </w:p>
          <w:p w14:paraId="2093FBB1" w14:textId="77777777" w:rsidR="009F6B6B" w:rsidRDefault="009F6B6B" w:rsidP="009F6B6B">
            <w:pPr>
              <w:ind w:firstLine="0"/>
            </w:pPr>
            <w:r>
              <w:t>A____</w:t>
            </w:r>
          </w:p>
          <w:p w14:paraId="682B86D2" w14:textId="77777777" w:rsidR="009F6B6B" w:rsidRDefault="009F6B6B" w:rsidP="009F6B6B">
            <w:pPr>
              <w:ind w:firstLine="0"/>
            </w:pPr>
            <w:r>
              <w:t>The word is 5 characters</w:t>
            </w:r>
          </w:p>
          <w:p w14:paraId="68E0181A" w14:textId="77777777" w:rsidR="009F6B6B" w:rsidRDefault="009F6B6B" w:rsidP="009F6B6B">
            <w:pPr>
              <w:ind w:firstLine="0"/>
            </w:pPr>
            <w:r>
              <w:t>Guessed Letters: ['A']</w:t>
            </w:r>
          </w:p>
          <w:p w14:paraId="010DDB30" w14:textId="78099A46" w:rsidR="009F6B6B" w:rsidRDefault="009F6B6B" w:rsidP="009F6B6B">
            <w:pPr>
              <w:ind w:firstLine="0"/>
            </w:pPr>
            <w:r>
              <w:t>Guessed Words: []</w:t>
            </w:r>
          </w:p>
        </w:tc>
        <w:tc>
          <w:tcPr>
            <w:tcW w:w="900" w:type="dxa"/>
          </w:tcPr>
          <w:p w14:paraId="0B9E6D19" w14:textId="55E54EC4" w:rsidR="000F047B" w:rsidRDefault="000F047B" w:rsidP="000F047B">
            <w:pPr>
              <w:ind w:firstLine="0"/>
              <w:jc w:val="center"/>
            </w:pPr>
            <w:r>
              <w:t>Pass</w:t>
            </w:r>
          </w:p>
        </w:tc>
      </w:tr>
      <w:tr w:rsidR="000F047B" w14:paraId="5A232020" w14:textId="77777777" w:rsidTr="009F6B6B">
        <w:tc>
          <w:tcPr>
            <w:tcW w:w="774" w:type="dxa"/>
          </w:tcPr>
          <w:p w14:paraId="4B5FB90D" w14:textId="5C1650A7" w:rsidR="000F047B" w:rsidRDefault="000F047B" w:rsidP="000F047B">
            <w:pPr>
              <w:ind w:firstLine="0"/>
              <w:jc w:val="center"/>
            </w:pPr>
            <w:r>
              <w:t>4</w:t>
            </w:r>
          </w:p>
        </w:tc>
        <w:tc>
          <w:tcPr>
            <w:tcW w:w="2283" w:type="dxa"/>
          </w:tcPr>
          <w:p w14:paraId="54F1C696" w14:textId="7C9C09B1" w:rsidR="000F047B" w:rsidRDefault="009F6B6B" w:rsidP="000F047B">
            <w:pPr>
              <w:ind w:firstLine="0"/>
            </w:pPr>
            <w:r>
              <w:t>3</w:t>
            </w:r>
          </w:p>
          <w:p w14:paraId="242F5D19" w14:textId="69DA044C" w:rsidR="009F6B6B" w:rsidRDefault="009F6B6B" w:rsidP="000F047B">
            <w:pPr>
              <w:ind w:firstLine="0"/>
            </w:pPr>
          </w:p>
          <w:p w14:paraId="6BE3D99C" w14:textId="1F201522" w:rsidR="009F6B6B" w:rsidRDefault="009F6B6B" w:rsidP="000F047B">
            <w:pPr>
              <w:ind w:firstLine="0"/>
            </w:pPr>
          </w:p>
          <w:p w14:paraId="2CD77CB7" w14:textId="61D83745" w:rsidR="009F6B6B" w:rsidRDefault="009F6B6B" w:rsidP="000F047B">
            <w:pPr>
              <w:ind w:firstLine="0"/>
            </w:pPr>
          </w:p>
          <w:p w14:paraId="3ECD3426" w14:textId="615666BA" w:rsidR="009F6B6B" w:rsidRDefault="009F6B6B" w:rsidP="000F047B">
            <w:pPr>
              <w:ind w:firstLine="0"/>
            </w:pPr>
          </w:p>
          <w:p w14:paraId="4AAFCE01" w14:textId="5544E42E" w:rsidR="009F6B6B" w:rsidRDefault="009F6B6B" w:rsidP="000F047B">
            <w:pPr>
              <w:ind w:firstLine="0"/>
            </w:pPr>
          </w:p>
          <w:p w14:paraId="4EF29E03" w14:textId="4CA4C91B" w:rsidR="009F6B6B" w:rsidRDefault="009F6B6B" w:rsidP="000F047B">
            <w:pPr>
              <w:ind w:firstLine="0"/>
            </w:pPr>
          </w:p>
          <w:p w14:paraId="68C3FFDA" w14:textId="423B2F61" w:rsidR="009F6B6B" w:rsidRDefault="009F6B6B" w:rsidP="000F047B">
            <w:pPr>
              <w:ind w:firstLine="0"/>
            </w:pPr>
          </w:p>
          <w:p w14:paraId="73956644" w14:textId="45812A3A" w:rsidR="009F6B6B" w:rsidRDefault="009F6B6B" w:rsidP="000F047B">
            <w:pPr>
              <w:ind w:firstLine="0"/>
            </w:pPr>
          </w:p>
          <w:p w14:paraId="073DBFBA" w14:textId="66F0EF13" w:rsidR="009F6B6B" w:rsidRDefault="009F6B6B" w:rsidP="000F047B">
            <w:pPr>
              <w:ind w:firstLine="0"/>
            </w:pPr>
          </w:p>
          <w:p w14:paraId="4410A80F" w14:textId="4E0C2077" w:rsidR="009F6B6B" w:rsidRDefault="009F6B6B" w:rsidP="000F047B">
            <w:pPr>
              <w:ind w:firstLine="0"/>
            </w:pPr>
          </w:p>
          <w:p w14:paraId="424646FA" w14:textId="1D1DC52E" w:rsidR="009F6B6B" w:rsidRDefault="009F6B6B" w:rsidP="000F047B">
            <w:pPr>
              <w:ind w:firstLine="0"/>
            </w:pPr>
          </w:p>
          <w:p w14:paraId="1A223FD1" w14:textId="2EF7010E" w:rsidR="009F6B6B" w:rsidRDefault="009F6B6B" w:rsidP="000F047B">
            <w:pPr>
              <w:ind w:firstLine="0"/>
            </w:pPr>
          </w:p>
          <w:p w14:paraId="54F03E8A" w14:textId="49800CD6" w:rsidR="009F6B6B" w:rsidRDefault="009F6B6B" w:rsidP="000F047B">
            <w:pPr>
              <w:ind w:firstLine="0"/>
            </w:pPr>
          </w:p>
          <w:p w14:paraId="2F87EA48" w14:textId="77777777" w:rsidR="00CB4FF5" w:rsidRDefault="00CB4FF5" w:rsidP="000F047B">
            <w:pPr>
              <w:ind w:firstLine="0"/>
            </w:pPr>
          </w:p>
          <w:p w14:paraId="5ACA9F98" w14:textId="78DC1E6B" w:rsidR="009F6B6B" w:rsidRDefault="009F6B6B" w:rsidP="000F047B">
            <w:pPr>
              <w:ind w:firstLine="0"/>
            </w:pPr>
            <w:r>
              <w:t>4</w:t>
            </w:r>
          </w:p>
          <w:p w14:paraId="420D08DF" w14:textId="77777777" w:rsidR="009F6B6B" w:rsidRDefault="009F6B6B" w:rsidP="000F047B">
            <w:pPr>
              <w:ind w:firstLine="0"/>
            </w:pPr>
          </w:p>
          <w:p w14:paraId="4CCFD203" w14:textId="77777777" w:rsidR="009F6B6B" w:rsidRDefault="009F6B6B" w:rsidP="000F047B">
            <w:pPr>
              <w:ind w:firstLine="0"/>
            </w:pPr>
          </w:p>
          <w:p w14:paraId="324B08D5" w14:textId="5BB8A23E" w:rsidR="009F6B6B" w:rsidRDefault="009F6B6B" w:rsidP="000F047B">
            <w:pPr>
              <w:ind w:firstLine="0"/>
            </w:pPr>
            <w:r>
              <w:t>5</w:t>
            </w:r>
          </w:p>
        </w:tc>
        <w:tc>
          <w:tcPr>
            <w:tcW w:w="2338" w:type="dxa"/>
          </w:tcPr>
          <w:p w14:paraId="3A96632A" w14:textId="7A8C9944" w:rsidR="000F047B" w:rsidRDefault="009F6B6B" w:rsidP="000F047B">
            <w:pPr>
              <w:ind w:firstLine="0"/>
            </w:pPr>
            <w:r>
              <w:t>Display leaderboards</w:t>
            </w:r>
          </w:p>
          <w:p w14:paraId="7EE0CA19" w14:textId="10B61FCA" w:rsidR="009F6B6B" w:rsidRDefault="009F6B6B" w:rsidP="000F047B">
            <w:pPr>
              <w:ind w:firstLine="0"/>
            </w:pPr>
          </w:p>
          <w:p w14:paraId="35EE41DB" w14:textId="10612E40" w:rsidR="009F6B6B" w:rsidRDefault="009F6B6B" w:rsidP="000F047B">
            <w:pPr>
              <w:ind w:firstLine="0"/>
            </w:pPr>
          </w:p>
          <w:p w14:paraId="7B380FDC" w14:textId="30C5571F" w:rsidR="009F6B6B" w:rsidRDefault="009F6B6B" w:rsidP="000F047B">
            <w:pPr>
              <w:ind w:firstLine="0"/>
            </w:pPr>
          </w:p>
          <w:p w14:paraId="1DABFED4" w14:textId="7DA7C51A" w:rsidR="009F6B6B" w:rsidRDefault="009F6B6B" w:rsidP="000F047B">
            <w:pPr>
              <w:ind w:firstLine="0"/>
            </w:pPr>
          </w:p>
          <w:p w14:paraId="2841609F" w14:textId="6F247612" w:rsidR="009F6B6B" w:rsidRDefault="009F6B6B" w:rsidP="000F047B">
            <w:pPr>
              <w:ind w:firstLine="0"/>
            </w:pPr>
          </w:p>
          <w:p w14:paraId="64D28739" w14:textId="7B9A8B1E" w:rsidR="009F6B6B" w:rsidRDefault="009F6B6B" w:rsidP="000F047B">
            <w:pPr>
              <w:ind w:firstLine="0"/>
            </w:pPr>
          </w:p>
          <w:p w14:paraId="72D7EFF0" w14:textId="611CB5B5" w:rsidR="009F6B6B" w:rsidRDefault="009F6B6B" w:rsidP="000F047B">
            <w:pPr>
              <w:ind w:firstLine="0"/>
            </w:pPr>
          </w:p>
          <w:p w14:paraId="2573D3C5" w14:textId="678FFF6F" w:rsidR="009F6B6B" w:rsidRDefault="009F6B6B" w:rsidP="000F047B">
            <w:pPr>
              <w:ind w:firstLine="0"/>
            </w:pPr>
          </w:p>
          <w:p w14:paraId="1A47417C" w14:textId="3AA7E4B3" w:rsidR="009F6B6B" w:rsidRDefault="009F6B6B" w:rsidP="000F047B">
            <w:pPr>
              <w:ind w:firstLine="0"/>
            </w:pPr>
          </w:p>
          <w:p w14:paraId="55FD78C6" w14:textId="780F2449" w:rsidR="009F6B6B" w:rsidRDefault="009F6B6B" w:rsidP="000F047B">
            <w:pPr>
              <w:ind w:firstLine="0"/>
            </w:pPr>
          </w:p>
          <w:p w14:paraId="77EFF4FC" w14:textId="4B965A1D" w:rsidR="009F6B6B" w:rsidRDefault="009F6B6B" w:rsidP="000F047B">
            <w:pPr>
              <w:ind w:firstLine="0"/>
            </w:pPr>
          </w:p>
          <w:p w14:paraId="620BDA08" w14:textId="7BB85A64" w:rsidR="009F6B6B" w:rsidRDefault="009F6B6B" w:rsidP="000F047B">
            <w:pPr>
              <w:ind w:firstLine="0"/>
            </w:pPr>
          </w:p>
          <w:p w14:paraId="6A70A756" w14:textId="58B6058C" w:rsidR="009F6B6B" w:rsidRDefault="009F6B6B" w:rsidP="000F047B">
            <w:pPr>
              <w:ind w:firstLine="0"/>
            </w:pPr>
          </w:p>
          <w:p w14:paraId="52816803" w14:textId="77777777" w:rsidR="009F6B6B" w:rsidRDefault="009F6B6B" w:rsidP="000F047B">
            <w:pPr>
              <w:ind w:firstLine="0"/>
            </w:pPr>
          </w:p>
          <w:p w14:paraId="7AE6926F" w14:textId="415B9FE6" w:rsidR="009F6B6B" w:rsidRDefault="009F6B6B" w:rsidP="000F047B">
            <w:pPr>
              <w:ind w:firstLine="0"/>
            </w:pPr>
            <w:r>
              <w:t>Display Instructions</w:t>
            </w:r>
          </w:p>
          <w:p w14:paraId="731202A2" w14:textId="14FBF704" w:rsidR="009F6B6B" w:rsidRDefault="009F6B6B" w:rsidP="000F047B">
            <w:pPr>
              <w:ind w:firstLine="0"/>
            </w:pPr>
          </w:p>
          <w:p w14:paraId="2FA5B0A9" w14:textId="77777777" w:rsidR="00CB4FF5" w:rsidRDefault="00CB4FF5" w:rsidP="000F047B">
            <w:pPr>
              <w:ind w:firstLine="0"/>
            </w:pPr>
          </w:p>
          <w:p w14:paraId="2140192A" w14:textId="0C3385EE" w:rsidR="009F6B6B" w:rsidRDefault="009F6B6B" w:rsidP="000F047B">
            <w:pPr>
              <w:ind w:firstLine="0"/>
            </w:pPr>
            <w:r>
              <w:t>Display Credits</w:t>
            </w:r>
          </w:p>
          <w:p w14:paraId="039E9672" w14:textId="34F37544" w:rsidR="009F6B6B" w:rsidRDefault="009F6B6B" w:rsidP="000F047B">
            <w:pPr>
              <w:ind w:firstLine="0"/>
            </w:pPr>
          </w:p>
        </w:tc>
        <w:tc>
          <w:tcPr>
            <w:tcW w:w="2970" w:type="dxa"/>
          </w:tcPr>
          <w:p w14:paraId="07B87CA0" w14:textId="77777777" w:rsidR="009F6B6B" w:rsidRDefault="009F6B6B" w:rsidP="009F6B6B">
            <w:pPr>
              <w:ind w:firstLine="0"/>
            </w:pPr>
            <w:r>
              <w:lastRenderedPageBreak/>
              <w:t>---- TOP 10 LEADERBOARDS ----</w:t>
            </w:r>
          </w:p>
          <w:p w14:paraId="4B91C703" w14:textId="77777777" w:rsidR="009F6B6B" w:rsidRDefault="009F6B6B" w:rsidP="009F6B6B">
            <w:pPr>
              <w:ind w:firstLine="0"/>
            </w:pPr>
            <w:r>
              <w:t>Rank    Player         Score</w:t>
            </w:r>
          </w:p>
          <w:p w14:paraId="328CA378" w14:textId="77777777" w:rsidR="009F6B6B" w:rsidRDefault="009F6B6B" w:rsidP="009F6B6B">
            <w:pPr>
              <w:ind w:firstLine="0"/>
            </w:pPr>
            <w:r>
              <w:t xml:space="preserve"> 1      Gabby          135</w:t>
            </w:r>
          </w:p>
          <w:p w14:paraId="58680337" w14:textId="77777777" w:rsidR="009F6B6B" w:rsidRDefault="009F6B6B" w:rsidP="009F6B6B">
            <w:pPr>
              <w:ind w:firstLine="0"/>
            </w:pPr>
            <w:r>
              <w:t xml:space="preserve"> 2      Frank          100</w:t>
            </w:r>
          </w:p>
          <w:p w14:paraId="29503FE8" w14:textId="77777777" w:rsidR="009F6B6B" w:rsidRDefault="009F6B6B" w:rsidP="009F6B6B">
            <w:pPr>
              <w:ind w:firstLine="0"/>
            </w:pPr>
            <w:r>
              <w:t xml:space="preserve"> 3      James          55</w:t>
            </w:r>
          </w:p>
          <w:p w14:paraId="06B0627A" w14:textId="77777777" w:rsidR="009F6B6B" w:rsidRDefault="009F6B6B" w:rsidP="009F6B6B">
            <w:pPr>
              <w:ind w:firstLine="0"/>
            </w:pPr>
            <w:r>
              <w:t xml:space="preserve"> 4      SorryMissJacks 45</w:t>
            </w:r>
          </w:p>
          <w:p w14:paraId="37BEA8D4" w14:textId="77777777" w:rsidR="009F6B6B" w:rsidRDefault="009F6B6B" w:rsidP="009F6B6B">
            <w:pPr>
              <w:ind w:firstLine="0"/>
            </w:pPr>
            <w:r>
              <w:t xml:space="preserve"> 5      John           35</w:t>
            </w:r>
          </w:p>
          <w:p w14:paraId="285FA3EF" w14:textId="77777777" w:rsidR="009F6B6B" w:rsidRDefault="009F6B6B" w:rsidP="009F6B6B">
            <w:pPr>
              <w:ind w:firstLine="0"/>
            </w:pPr>
            <w:r>
              <w:t xml:space="preserve"> 6      Janice         30</w:t>
            </w:r>
          </w:p>
          <w:p w14:paraId="7820D645" w14:textId="77777777" w:rsidR="009F6B6B" w:rsidRDefault="009F6B6B" w:rsidP="009F6B6B">
            <w:pPr>
              <w:ind w:firstLine="0"/>
            </w:pPr>
            <w:r>
              <w:t xml:space="preserve"> 7      Peyton         30</w:t>
            </w:r>
          </w:p>
          <w:p w14:paraId="1EC91C17" w14:textId="77777777" w:rsidR="009F6B6B" w:rsidRDefault="009F6B6B" w:rsidP="009F6B6B">
            <w:pPr>
              <w:ind w:firstLine="0"/>
            </w:pPr>
            <w:r>
              <w:t xml:space="preserve"> 8      Greg           30</w:t>
            </w:r>
          </w:p>
          <w:p w14:paraId="24475E1F" w14:textId="77777777" w:rsidR="009F6B6B" w:rsidRDefault="009F6B6B" w:rsidP="009F6B6B">
            <w:pPr>
              <w:ind w:firstLine="0"/>
            </w:pPr>
            <w:r>
              <w:t xml:space="preserve"> 9      Paxton         25</w:t>
            </w:r>
          </w:p>
          <w:p w14:paraId="14EDE373" w14:textId="77777777" w:rsidR="000F047B" w:rsidRDefault="009F6B6B" w:rsidP="009F6B6B">
            <w:pPr>
              <w:ind w:firstLine="0"/>
            </w:pPr>
            <w:r>
              <w:t>10      Maria          20</w:t>
            </w:r>
          </w:p>
          <w:p w14:paraId="524A633C" w14:textId="77777777" w:rsidR="009F6B6B" w:rsidRDefault="009F6B6B" w:rsidP="009F6B6B">
            <w:pPr>
              <w:ind w:firstLine="0"/>
            </w:pPr>
          </w:p>
          <w:p w14:paraId="1415998C" w14:textId="77777777" w:rsidR="009F6B6B" w:rsidRDefault="009F6B6B" w:rsidP="009F6B6B">
            <w:pPr>
              <w:ind w:firstLine="0"/>
            </w:pPr>
          </w:p>
          <w:p w14:paraId="3DEABBC2" w14:textId="77777777" w:rsidR="009F6B6B" w:rsidRDefault="009F6B6B" w:rsidP="009F6B6B">
            <w:pPr>
              <w:ind w:firstLine="0"/>
            </w:pPr>
            <w:r>
              <w:t>As seen in figure 25</w:t>
            </w:r>
          </w:p>
          <w:p w14:paraId="1E088302" w14:textId="77777777" w:rsidR="009F6B6B" w:rsidRDefault="009F6B6B" w:rsidP="009F6B6B">
            <w:pPr>
              <w:ind w:firstLine="0"/>
            </w:pPr>
          </w:p>
          <w:p w14:paraId="7B04CB97" w14:textId="77777777" w:rsidR="009F6B6B" w:rsidRDefault="009F6B6B" w:rsidP="009F6B6B">
            <w:pPr>
              <w:ind w:firstLine="0"/>
            </w:pPr>
          </w:p>
          <w:p w14:paraId="4D1291C5" w14:textId="77777777" w:rsidR="009F6B6B" w:rsidRDefault="009F6B6B" w:rsidP="009F6B6B">
            <w:pPr>
              <w:ind w:firstLine="0"/>
            </w:pPr>
            <w:r>
              <w:t>Credits</w:t>
            </w:r>
          </w:p>
          <w:p w14:paraId="5C6F05F6" w14:textId="77777777" w:rsidR="009F6B6B" w:rsidRDefault="009F6B6B" w:rsidP="009F6B6B">
            <w:pPr>
              <w:ind w:firstLine="0"/>
            </w:pPr>
          </w:p>
          <w:p w14:paraId="2A448E94" w14:textId="77777777" w:rsidR="009F6B6B" w:rsidRDefault="009F6B6B" w:rsidP="009F6B6B">
            <w:pPr>
              <w:ind w:firstLine="0"/>
            </w:pPr>
            <w:r>
              <w:t>Programming:</w:t>
            </w:r>
          </w:p>
          <w:p w14:paraId="231E7FEF" w14:textId="77777777" w:rsidR="009F6B6B" w:rsidRDefault="009F6B6B" w:rsidP="009F6B6B">
            <w:pPr>
              <w:ind w:firstLine="0"/>
            </w:pPr>
            <w:r>
              <w:t>Gabrielle Jeuck</w:t>
            </w:r>
          </w:p>
          <w:p w14:paraId="641EC831" w14:textId="77777777" w:rsidR="009F6B6B" w:rsidRDefault="009F6B6B" w:rsidP="009F6B6B">
            <w:pPr>
              <w:ind w:firstLine="0"/>
            </w:pPr>
          </w:p>
          <w:p w14:paraId="0BF2EDE0" w14:textId="77777777" w:rsidR="009F6B6B" w:rsidRDefault="009F6B6B" w:rsidP="009F6B6B">
            <w:pPr>
              <w:ind w:firstLine="0"/>
            </w:pPr>
            <w:r>
              <w:t>Testing:</w:t>
            </w:r>
          </w:p>
          <w:p w14:paraId="019C5756" w14:textId="77777777" w:rsidR="009F6B6B" w:rsidRDefault="009F6B6B" w:rsidP="009F6B6B">
            <w:pPr>
              <w:ind w:firstLine="0"/>
            </w:pPr>
            <w:r>
              <w:t>Gabrielle Jeuck</w:t>
            </w:r>
          </w:p>
          <w:p w14:paraId="65CF311E" w14:textId="77777777" w:rsidR="009F6B6B" w:rsidRDefault="009F6B6B" w:rsidP="009F6B6B">
            <w:pPr>
              <w:ind w:firstLine="0"/>
            </w:pPr>
          </w:p>
          <w:p w14:paraId="589C328D" w14:textId="77777777" w:rsidR="009F6B6B" w:rsidRDefault="009F6B6B" w:rsidP="009F6B6B">
            <w:pPr>
              <w:ind w:firstLine="0"/>
            </w:pPr>
            <w:r>
              <w:t>Documentation:</w:t>
            </w:r>
          </w:p>
          <w:p w14:paraId="75FE3654" w14:textId="7B4C2AAE" w:rsidR="009F6B6B" w:rsidRDefault="009F6B6B" w:rsidP="009F6B6B">
            <w:pPr>
              <w:ind w:firstLine="0"/>
            </w:pPr>
            <w:r>
              <w:t>Gabrielle Jeuck</w:t>
            </w:r>
          </w:p>
        </w:tc>
        <w:tc>
          <w:tcPr>
            <w:tcW w:w="900" w:type="dxa"/>
          </w:tcPr>
          <w:p w14:paraId="34772715" w14:textId="590B9316" w:rsidR="000F047B" w:rsidRDefault="000F047B" w:rsidP="000F047B">
            <w:pPr>
              <w:ind w:firstLine="0"/>
              <w:jc w:val="center"/>
            </w:pPr>
            <w:r>
              <w:lastRenderedPageBreak/>
              <w:t>Pass</w:t>
            </w:r>
          </w:p>
        </w:tc>
      </w:tr>
      <w:tr w:rsidR="000F047B" w14:paraId="62EEF885" w14:textId="77777777" w:rsidTr="009F6B6B">
        <w:tc>
          <w:tcPr>
            <w:tcW w:w="774" w:type="dxa"/>
          </w:tcPr>
          <w:p w14:paraId="1094611E" w14:textId="5F21044A" w:rsidR="000F047B" w:rsidRDefault="000F047B" w:rsidP="000F047B">
            <w:pPr>
              <w:ind w:firstLine="0"/>
              <w:jc w:val="center"/>
            </w:pPr>
            <w:r>
              <w:t>5</w:t>
            </w:r>
          </w:p>
        </w:tc>
        <w:tc>
          <w:tcPr>
            <w:tcW w:w="2283" w:type="dxa"/>
          </w:tcPr>
          <w:p w14:paraId="71198E02" w14:textId="376D11B5" w:rsidR="009F6B6B" w:rsidRDefault="009F6B6B" w:rsidP="000F047B">
            <w:pPr>
              <w:ind w:firstLine="0"/>
            </w:pPr>
            <w:r>
              <w:t>Play again? “Y”</w:t>
            </w:r>
          </w:p>
          <w:p w14:paraId="6E4D2AB6" w14:textId="216C7FC8" w:rsidR="009F6B6B" w:rsidRDefault="009F6B6B" w:rsidP="000F047B">
            <w:pPr>
              <w:ind w:firstLine="0"/>
            </w:pPr>
          </w:p>
          <w:p w14:paraId="5A6ED247" w14:textId="6885D797" w:rsidR="009F6B6B" w:rsidRDefault="009F6B6B" w:rsidP="000F047B">
            <w:pPr>
              <w:ind w:firstLine="0"/>
            </w:pPr>
          </w:p>
          <w:p w14:paraId="45C56D1A" w14:textId="042FC3A8" w:rsidR="009F6B6B" w:rsidRDefault="009F6B6B" w:rsidP="000F047B">
            <w:pPr>
              <w:ind w:firstLine="0"/>
            </w:pPr>
          </w:p>
          <w:p w14:paraId="3771C78B" w14:textId="2300EC3A" w:rsidR="00CB4FF5" w:rsidRDefault="00CB4FF5" w:rsidP="000F047B">
            <w:pPr>
              <w:ind w:firstLine="0"/>
            </w:pPr>
          </w:p>
          <w:p w14:paraId="7573208B" w14:textId="5CB46C88" w:rsidR="00CB4FF5" w:rsidRDefault="00CB4FF5" w:rsidP="000F047B">
            <w:pPr>
              <w:ind w:firstLine="0"/>
            </w:pPr>
          </w:p>
          <w:p w14:paraId="10B476F3" w14:textId="2FAA6D23" w:rsidR="00CB4FF5" w:rsidRDefault="00CB4FF5" w:rsidP="000F047B">
            <w:pPr>
              <w:ind w:firstLine="0"/>
            </w:pPr>
          </w:p>
          <w:p w14:paraId="38299E4C" w14:textId="2FAAA77F" w:rsidR="00CB4FF5" w:rsidRDefault="00CB4FF5" w:rsidP="000F047B">
            <w:pPr>
              <w:ind w:firstLine="0"/>
            </w:pPr>
          </w:p>
          <w:p w14:paraId="40E87D77" w14:textId="32221F44" w:rsidR="00CB4FF5" w:rsidRDefault="00CB4FF5" w:rsidP="000F047B">
            <w:pPr>
              <w:ind w:firstLine="0"/>
            </w:pPr>
          </w:p>
          <w:p w14:paraId="62162FCB" w14:textId="08347284" w:rsidR="00CB4FF5" w:rsidRDefault="00CB4FF5" w:rsidP="000F047B">
            <w:pPr>
              <w:ind w:firstLine="0"/>
            </w:pPr>
          </w:p>
          <w:p w14:paraId="5F19D76A" w14:textId="77777777" w:rsidR="00CB4FF5" w:rsidRDefault="00CB4FF5" w:rsidP="000F047B">
            <w:pPr>
              <w:ind w:firstLine="0"/>
            </w:pPr>
          </w:p>
          <w:p w14:paraId="297708C7" w14:textId="77777777" w:rsidR="00CB4FF5" w:rsidRDefault="00CB4FF5" w:rsidP="000F047B">
            <w:pPr>
              <w:ind w:firstLine="0"/>
            </w:pPr>
          </w:p>
          <w:p w14:paraId="4B8F3CD6" w14:textId="77777777" w:rsidR="009F6B6B" w:rsidRDefault="009F6B6B" w:rsidP="000F047B">
            <w:pPr>
              <w:ind w:firstLine="0"/>
            </w:pPr>
          </w:p>
          <w:p w14:paraId="354C6B69" w14:textId="511DA85F" w:rsidR="009F6B6B" w:rsidRDefault="009F6B6B" w:rsidP="000F047B">
            <w:pPr>
              <w:ind w:firstLine="0"/>
            </w:pPr>
            <w:r>
              <w:t>Play again? “N”</w:t>
            </w:r>
          </w:p>
          <w:p w14:paraId="79D11B0D" w14:textId="6607BA0E" w:rsidR="009F6B6B" w:rsidRDefault="009F6B6B" w:rsidP="000F047B">
            <w:pPr>
              <w:ind w:firstLine="0"/>
            </w:pPr>
          </w:p>
          <w:p w14:paraId="41124ED1" w14:textId="766676AC" w:rsidR="009F6B6B" w:rsidRDefault="009F6B6B" w:rsidP="000F047B">
            <w:pPr>
              <w:ind w:firstLine="0"/>
            </w:pPr>
          </w:p>
          <w:p w14:paraId="78024628" w14:textId="0A4A6CE3" w:rsidR="009F6B6B" w:rsidRDefault="009F6B6B" w:rsidP="000F047B">
            <w:pPr>
              <w:ind w:firstLine="0"/>
            </w:pPr>
          </w:p>
          <w:p w14:paraId="12674592" w14:textId="1EE4B720" w:rsidR="009F6B6B" w:rsidRDefault="009F6B6B" w:rsidP="000F047B">
            <w:pPr>
              <w:ind w:firstLine="0"/>
            </w:pPr>
          </w:p>
          <w:p w14:paraId="47520C3C" w14:textId="77777777" w:rsidR="009F6B6B" w:rsidRDefault="009F6B6B" w:rsidP="000F047B">
            <w:pPr>
              <w:ind w:firstLine="0"/>
            </w:pPr>
          </w:p>
          <w:p w14:paraId="275E682F" w14:textId="534C768E" w:rsidR="009F6B6B" w:rsidRDefault="009F6B6B" w:rsidP="000F047B">
            <w:pPr>
              <w:ind w:firstLine="0"/>
            </w:pPr>
            <w:r>
              <w:t>QUIT: 6</w:t>
            </w:r>
          </w:p>
        </w:tc>
        <w:tc>
          <w:tcPr>
            <w:tcW w:w="2338" w:type="dxa"/>
          </w:tcPr>
          <w:p w14:paraId="35A6CC3B" w14:textId="2E759ACC" w:rsidR="000F047B" w:rsidRDefault="00CB4FF5" w:rsidP="000F047B">
            <w:pPr>
              <w:ind w:firstLine="0"/>
            </w:pPr>
            <w:r>
              <w:t>Prompt</w:t>
            </w:r>
            <w:r w:rsidR="009F6B6B">
              <w:t xml:space="preserve"> menu</w:t>
            </w:r>
          </w:p>
          <w:p w14:paraId="228EAB14" w14:textId="77777777" w:rsidR="009F6B6B" w:rsidRDefault="009F6B6B" w:rsidP="000F047B">
            <w:pPr>
              <w:ind w:firstLine="0"/>
            </w:pPr>
          </w:p>
          <w:p w14:paraId="522FB94E" w14:textId="77777777" w:rsidR="009F6B6B" w:rsidRDefault="009F6B6B" w:rsidP="000F047B">
            <w:pPr>
              <w:ind w:firstLine="0"/>
            </w:pPr>
          </w:p>
          <w:p w14:paraId="600E63F6" w14:textId="01F9A46B" w:rsidR="009F6B6B" w:rsidRDefault="009F6B6B" w:rsidP="000F047B">
            <w:pPr>
              <w:ind w:firstLine="0"/>
            </w:pPr>
          </w:p>
          <w:p w14:paraId="61253D8A" w14:textId="6CB6B877" w:rsidR="00CB4FF5" w:rsidRDefault="00CB4FF5" w:rsidP="000F047B">
            <w:pPr>
              <w:ind w:firstLine="0"/>
            </w:pPr>
          </w:p>
          <w:p w14:paraId="38CF9C33" w14:textId="0FA82AD2" w:rsidR="00CB4FF5" w:rsidRDefault="00CB4FF5" w:rsidP="000F047B">
            <w:pPr>
              <w:ind w:firstLine="0"/>
            </w:pPr>
          </w:p>
          <w:p w14:paraId="417F690B" w14:textId="56988718" w:rsidR="00CB4FF5" w:rsidRDefault="00CB4FF5" w:rsidP="000F047B">
            <w:pPr>
              <w:ind w:firstLine="0"/>
            </w:pPr>
          </w:p>
          <w:p w14:paraId="34838487" w14:textId="347FFC98" w:rsidR="00CB4FF5" w:rsidRDefault="00CB4FF5" w:rsidP="000F047B">
            <w:pPr>
              <w:ind w:firstLine="0"/>
            </w:pPr>
          </w:p>
          <w:p w14:paraId="2D0A2CFC" w14:textId="7A6C8A3F" w:rsidR="00CB4FF5" w:rsidRDefault="00CB4FF5" w:rsidP="000F047B">
            <w:pPr>
              <w:ind w:firstLine="0"/>
            </w:pPr>
          </w:p>
          <w:p w14:paraId="310096C3" w14:textId="7EA484B0" w:rsidR="00CB4FF5" w:rsidRDefault="00CB4FF5" w:rsidP="000F047B">
            <w:pPr>
              <w:ind w:firstLine="0"/>
            </w:pPr>
          </w:p>
          <w:p w14:paraId="08834994" w14:textId="77777777" w:rsidR="00CB4FF5" w:rsidRDefault="00CB4FF5" w:rsidP="000F047B">
            <w:pPr>
              <w:ind w:firstLine="0"/>
            </w:pPr>
          </w:p>
          <w:p w14:paraId="6CD360A6" w14:textId="77777777" w:rsidR="00CB4FF5" w:rsidRDefault="00CB4FF5" w:rsidP="000F047B">
            <w:pPr>
              <w:ind w:firstLine="0"/>
            </w:pPr>
          </w:p>
          <w:p w14:paraId="2DC7C0EC" w14:textId="77777777" w:rsidR="009F6B6B" w:rsidRDefault="009F6B6B" w:rsidP="000F047B">
            <w:pPr>
              <w:ind w:firstLine="0"/>
            </w:pPr>
          </w:p>
          <w:p w14:paraId="5ED1F6A6" w14:textId="77777777" w:rsidR="009F6B6B" w:rsidRDefault="009F6B6B" w:rsidP="009F6B6B">
            <w:pPr>
              <w:ind w:firstLine="0"/>
            </w:pPr>
            <w:r>
              <w:t>Exit program</w:t>
            </w:r>
          </w:p>
          <w:p w14:paraId="303D8EB1" w14:textId="77777777" w:rsidR="00CB4FF5" w:rsidRDefault="00CB4FF5" w:rsidP="009F6B6B">
            <w:pPr>
              <w:ind w:firstLine="0"/>
            </w:pPr>
          </w:p>
          <w:p w14:paraId="58C57E32" w14:textId="2B872E7D" w:rsidR="009F6B6B" w:rsidRDefault="009F6B6B" w:rsidP="009F6B6B">
            <w:pPr>
              <w:ind w:firstLine="0"/>
            </w:pPr>
          </w:p>
          <w:p w14:paraId="7C0F4195" w14:textId="7053D89A" w:rsidR="009F6B6B" w:rsidRDefault="009F6B6B" w:rsidP="009F6B6B">
            <w:pPr>
              <w:ind w:firstLine="0"/>
            </w:pPr>
          </w:p>
          <w:p w14:paraId="2F54411C" w14:textId="4E52A26B" w:rsidR="009F6B6B" w:rsidRDefault="009F6B6B" w:rsidP="009F6B6B">
            <w:pPr>
              <w:ind w:firstLine="0"/>
            </w:pPr>
          </w:p>
          <w:p w14:paraId="532DB524" w14:textId="77777777" w:rsidR="009F6B6B" w:rsidRDefault="009F6B6B" w:rsidP="009F6B6B">
            <w:pPr>
              <w:ind w:firstLine="0"/>
            </w:pPr>
          </w:p>
          <w:p w14:paraId="6BCF93F6" w14:textId="3D200966" w:rsidR="009F6B6B" w:rsidRDefault="009F6B6B" w:rsidP="009F6B6B">
            <w:pPr>
              <w:ind w:firstLine="0"/>
            </w:pPr>
            <w:r>
              <w:t>Exit Program, thank user</w:t>
            </w:r>
          </w:p>
        </w:tc>
        <w:tc>
          <w:tcPr>
            <w:tcW w:w="2970" w:type="dxa"/>
          </w:tcPr>
          <w:p w14:paraId="7D7C8B88" w14:textId="77777777" w:rsidR="009F6B6B" w:rsidRDefault="009F6B6B" w:rsidP="009F6B6B">
            <w:pPr>
              <w:ind w:firstLine="0"/>
            </w:pPr>
            <w:r>
              <w:t>Do you want to play again? Y/N: y</w:t>
            </w:r>
          </w:p>
          <w:p w14:paraId="2E01D9F1" w14:textId="77777777" w:rsidR="009F6B6B" w:rsidRDefault="009F6B6B" w:rsidP="009F6B6B">
            <w:pPr>
              <w:ind w:firstLine="0"/>
            </w:pPr>
          </w:p>
          <w:p w14:paraId="1812BE02" w14:textId="3AAEF5C9" w:rsidR="009F6B6B" w:rsidRDefault="009F6B6B" w:rsidP="009F6B6B">
            <w:pPr>
              <w:ind w:firstLine="0"/>
            </w:pPr>
            <w:r>
              <w:t xml:space="preserve">Welcome to Hangman </w:t>
            </w:r>
            <w:r>
              <w:t>Gabby</w:t>
            </w:r>
            <w:r>
              <w:t>!</w:t>
            </w:r>
          </w:p>
          <w:p w14:paraId="221002D5" w14:textId="77777777" w:rsidR="009F6B6B" w:rsidRDefault="009F6B6B" w:rsidP="009F6B6B">
            <w:pPr>
              <w:ind w:firstLine="0"/>
            </w:pPr>
            <w:r>
              <w:t>1. Easy Play</w:t>
            </w:r>
          </w:p>
          <w:p w14:paraId="5B497061" w14:textId="77777777" w:rsidR="009F6B6B" w:rsidRDefault="009F6B6B" w:rsidP="009F6B6B">
            <w:pPr>
              <w:ind w:firstLine="0"/>
            </w:pPr>
            <w:r>
              <w:t>2. Hard Play</w:t>
            </w:r>
          </w:p>
          <w:p w14:paraId="2B6932A0" w14:textId="77777777" w:rsidR="009F6B6B" w:rsidRDefault="009F6B6B" w:rsidP="009F6B6B">
            <w:pPr>
              <w:ind w:firstLine="0"/>
            </w:pPr>
            <w:r>
              <w:t>3. Leaderboards</w:t>
            </w:r>
          </w:p>
          <w:p w14:paraId="7DC7E17D" w14:textId="77777777" w:rsidR="009F6B6B" w:rsidRDefault="009F6B6B" w:rsidP="009F6B6B">
            <w:pPr>
              <w:ind w:firstLine="0"/>
            </w:pPr>
            <w:r>
              <w:t>4. Instructions</w:t>
            </w:r>
          </w:p>
          <w:p w14:paraId="78226F8B" w14:textId="77777777" w:rsidR="009F6B6B" w:rsidRDefault="009F6B6B" w:rsidP="009F6B6B">
            <w:pPr>
              <w:ind w:firstLine="0"/>
            </w:pPr>
            <w:r>
              <w:t>5. Credits</w:t>
            </w:r>
          </w:p>
          <w:p w14:paraId="5C1E2081" w14:textId="77777777" w:rsidR="009F6B6B" w:rsidRDefault="009F6B6B" w:rsidP="009F6B6B">
            <w:pPr>
              <w:ind w:firstLine="0"/>
            </w:pPr>
            <w:r>
              <w:t>6. Quit</w:t>
            </w:r>
          </w:p>
          <w:p w14:paraId="782B27FF" w14:textId="2FCDEB42" w:rsidR="009F6B6B" w:rsidRDefault="009F6B6B" w:rsidP="000F047B">
            <w:pPr>
              <w:ind w:firstLine="0"/>
            </w:pPr>
            <w:r>
              <w:t>Enter your choice:</w:t>
            </w:r>
          </w:p>
          <w:p w14:paraId="650DEBB6" w14:textId="2EA186DA" w:rsidR="009F6B6B" w:rsidRDefault="009F6B6B" w:rsidP="000F047B">
            <w:pPr>
              <w:ind w:firstLine="0"/>
            </w:pPr>
          </w:p>
          <w:p w14:paraId="35750657" w14:textId="77777777" w:rsidR="009F6B6B" w:rsidRDefault="009F6B6B" w:rsidP="009F6B6B">
            <w:pPr>
              <w:ind w:firstLine="0"/>
            </w:pPr>
            <w:r>
              <w:t>Do you want to play again? Y/N: n</w:t>
            </w:r>
          </w:p>
          <w:p w14:paraId="65810F32" w14:textId="77777777" w:rsidR="009F6B6B" w:rsidRDefault="009F6B6B" w:rsidP="009F6B6B">
            <w:pPr>
              <w:ind w:firstLine="0"/>
            </w:pPr>
            <w:r>
              <w:t>You didn't choose to play again.</w:t>
            </w:r>
          </w:p>
          <w:p w14:paraId="7504D8C0" w14:textId="7D69F6D0" w:rsidR="009F6B6B" w:rsidRDefault="009F6B6B" w:rsidP="009F6B6B">
            <w:pPr>
              <w:ind w:firstLine="0"/>
            </w:pPr>
            <w:r>
              <w:t>Thank you for playing</w:t>
            </w:r>
          </w:p>
          <w:p w14:paraId="7117884C" w14:textId="77777777" w:rsidR="00CB4FF5" w:rsidRDefault="00CB4FF5" w:rsidP="009F6B6B">
            <w:pPr>
              <w:ind w:firstLine="0"/>
            </w:pPr>
          </w:p>
          <w:p w14:paraId="156C29C0" w14:textId="75B2040F" w:rsidR="009F6B6B" w:rsidRDefault="009F6B6B" w:rsidP="009F6B6B">
            <w:pPr>
              <w:ind w:firstLine="0"/>
            </w:pPr>
            <w:r w:rsidRPr="009F6B6B">
              <w:t xml:space="preserve">Thank you for playing </w:t>
            </w:r>
            <w:r>
              <w:t>Gabby</w:t>
            </w:r>
            <w:r w:rsidRPr="009F6B6B">
              <w:t>!</w:t>
            </w:r>
          </w:p>
        </w:tc>
        <w:tc>
          <w:tcPr>
            <w:tcW w:w="900" w:type="dxa"/>
          </w:tcPr>
          <w:p w14:paraId="718A5515" w14:textId="2C16A3B0" w:rsidR="000F047B" w:rsidRDefault="000F047B" w:rsidP="000F047B">
            <w:pPr>
              <w:ind w:firstLine="0"/>
              <w:jc w:val="center"/>
            </w:pPr>
            <w:r>
              <w:t>Pass</w:t>
            </w:r>
          </w:p>
        </w:tc>
      </w:tr>
    </w:tbl>
    <w:p w14:paraId="1382CD58" w14:textId="77777777" w:rsidR="000F047B" w:rsidRPr="000F047B" w:rsidRDefault="000F047B" w:rsidP="000F047B"/>
    <w:p w14:paraId="270212F5" w14:textId="77777777" w:rsidR="004D6B86" w:rsidRDefault="00345333">
      <w:pPr>
        <w:pStyle w:val="SectionTitle"/>
      </w:pPr>
      <w:r>
        <w:lastRenderedPageBreak/>
        <w:t>Figures</w:t>
      </w:r>
    </w:p>
    <w:p w14:paraId="449FC4C4" w14:textId="5D634698" w:rsidR="004D6B86" w:rsidRDefault="00535379" w:rsidP="004432FB">
      <w:pPr>
        <w:pStyle w:val="NoSpacing"/>
      </w:pPr>
      <w:r>
        <w:rPr>
          <w:noProof/>
        </w:rPr>
        <w:drawing>
          <wp:inline distT="0" distB="0" distL="0" distR="0" wp14:anchorId="6CA5D39F" wp14:editId="57298043">
            <wp:extent cx="5459164" cy="7333126"/>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8465" cy="7359053"/>
                    </a:xfrm>
                    <a:prstGeom prst="rect">
                      <a:avLst/>
                    </a:prstGeom>
                  </pic:spPr>
                </pic:pic>
              </a:graphicData>
            </a:graphic>
          </wp:inline>
        </w:drawing>
      </w:r>
    </w:p>
    <w:p w14:paraId="44981E0B" w14:textId="3D7B00F3" w:rsidR="00535379" w:rsidRDefault="00535379" w:rsidP="00535379">
      <w:pPr>
        <w:pStyle w:val="NoSpacing"/>
        <w:jc w:val="center"/>
      </w:pPr>
      <w:r>
        <w:t xml:space="preserve">Figure 1. </w:t>
      </w:r>
      <w:r w:rsidR="00317E98">
        <w:t>h</w:t>
      </w:r>
      <w:r>
        <w:t>angman2.py code 1 of 7</w:t>
      </w:r>
    </w:p>
    <w:p w14:paraId="6B5D89DD" w14:textId="17A0E9DA" w:rsidR="00535379" w:rsidRDefault="00535379" w:rsidP="00535379">
      <w:pPr>
        <w:pStyle w:val="NoSpacing"/>
        <w:jc w:val="center"/>
      </w:pPr>
      <w:r>
        <w:rPr>
          <w:noProof/>
        </w:rPr>
        <w:lastRenderedPageBreak/>
        <w:drawing>
          <wp:inline distT="0" distB="0" distL="0" distR="0" wp14:anchorId="7B8CDF7F" wp14:editId="72639F97">
            <wp:extent cx="5593762" cy="7821248"/>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8089" cy="7841280"/>
                    </a:xfrm>
                    <a:prstGeom prst="rect">
                      <a:avLst/>
                    </a:prstGeom>
                  </pic:spPr>
                </pic:pic>
              </a:graphicData>
            </a:graphic>
          </wp:inline>
        </w:drawing>
      </w:r>
    </w:p>
    <w:p w14:paraId="13380326" w14:textId="6C6928C2" w:rsidR="00535379" w:rsidRDefault="00535379" w:rsidP="00535379">
      <w:pPr>
        <w:pStyle w:val="NoSpacing"/>
        <w:jc w:val="center"/>
      </w:pPr>
      <w:r>
        <w:t xml:space="preserve">Figure 2. </w:t>
      </w:r>
      <w:r w:rsidR="00317E98">
        <w:t>hangman2</w:t>
      </w:r>
      <w:r>
        <w:t>.py code 2 of 7</w:t>
      </w:r>
    </w:p>
    <w:p w14:paraId="436AECB8" w14:textId="14B66D34" w:rsidR="00535379" w:rsidRDefault="00535379" w:rsidP="00535379">
      <w:pPr>
        <w:pStyle w:val="NoSpacing"/>
        <w:jc w:val="center"/>
      </w:pPr>
      <w:r>
        <w:rPr>
          <w:noProof/>
        </w:rPr>
        <w:lastRenderedPageBreak/>
        <w:drawing>
          <wp:inline distT="0" distB="0" distL="0" distR="0" wp14:anchorId="3588169E" wp14:editId="7366953D">
            <wp:extent cx="4950178" cy="7780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122" cy="7801965"/>
                    </a:xfrm>
                    <a:prstGeom prst="rect">
                      <a:avLst/>
                    </a:prstGeom>
                  </pic:spPr>
                </pic:pic>
              </a:graphicData>
            </a:graphic>
          </wp:inline>
        </w:drawing>
      </w:r>
    </w:p>
    <w:p w14:paraId="7D394BF3" w14:textId="5064E045" w:rsidR="00535379" w:rsidRDefault="00535379" w:rsidP="00535379">
      <w:pPr>
        <w:pStyle w:val="NoSpacing"/>
        <w:jc w:val="center"/>
      </w:pPr>
      <w:r>
        <w:t xml:space="preserve">Figure </w:t>
      </w:r>
      <w:r>
        <w:t>3</w:t>
      </w:r>
      <w:r>
        <w:t xml:space="preserve">. </w:t>
      </w:r>
      <w:r w:rsidR="00317E98">
        <w:t>hangman2</w:t>
      </w:r>
      <w:r>
        <w:t xml:space="preserve">.py code </w:t>
      </w:r>
      <w:r>
        <w:t>3</w:t>
      </w:r>
      <w:r>
        <w:t xml:space="preserve"> of </w:t>
      </w:r>
      <w:r>
        <w:t>7</w:t>
      </w:r>
    </w:p>
    <w:p w14:paraId="3AEAB67C" w14:textId="5641C73D" w:rsidR="00535379" w:rsidRDefault="00535379" w:rsidP="00535379">
      <w:pPr>
        <w:pStyle w:val="NoSpacing"/>
        <w:jc w:val="center"/>
      </w:pPr>
      <w:r>
        <w:rPr>
          <w:noProof/>
        </w:rPr>
        <w:lastRenderedPageBreak/>
        <w:drawing>
          <wp:inline distT="0" distB="0" distL="0" distR="0" wp14:anchorId="34854FF8" wp14:editId="797B8F2F">
            <wp:extent cx="5252718" cy="7788926"/>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946" cy="7815955"/>
                    </a:xfrm>
                    <a:prstGeom prst="rect">
                      <a:avLst/>
                    </a:prstGeom>
                  </pic:spPr>
                </pic:pic>
              </a:graphicData>
            </a:graphic>
          </wp:inline>
        </w:drawing>
      </w:r>
    </w:p>
    <w:p w14:paraId="1A23A729" w14:textId="1BC30C4B" w:rsidR="00535379" w:rsidRDefault="00535379" w:rsidP="00535379">
      <w:pPr>
        <w:pStyle w:val="NoSpacing"/>
        <w:jc w:val="center"/>
      </w:pPr>
      <w:r>
        <w:t xml:space="preserve">Figure </w:t>
      </w:r>
      <w:r>
        <w:t>4</w:t>
      </w:r>
      <w:r>
        <w:t xml:space="preserve">. </w:t>
      </w:r>
      <w:r w:rsidR="00317E98">
        <w:t>hangman2</w:t>
      </w:r>
      <w:r>
        <w:t xml:space="preserve">.py code </w:t>
      </w:r>
      <w:r>
        <w:t>4</w:t>
      </w:r>
      <w:r>
        <w:t xml:space="preserve"> of </w:t>
      </w:r>
      <w:r>
        <w:t>7</w:t>
      </w:r>
    </w:p>
    <w:p w14:paraId="34E2CF33" w14:textId="16D9CFAE" w:rsidR="00535379" w:rsidRDefault="00535379" w:rsidP="00535379">
      <w:pPr>
        <w:pStyle w:val="NoSpacing"/>
        <w:jc w:val="center"/>
      </w:pPr>
      <w:r>
        <w:rPr>
          <w:noProof/>
        </w:rPr>
        <w:lastRenderedPageBreak/>
        <w:drawing>
          <wp:inline distT="0" distB="0" distL="0" distR="0" wp14:anchorId="3D00FEDB" wp14:editId="10D23518">
            <wp:extent cx="5943600" cy="6654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54165"/>
                    </a:xfrm>
                    <a:prstGeom prst="rect">
                      <a:avLst/>
                    </a:prstGeom>
                  </pic:spPr>
                </pic:pic>
              </a:graphicData>
            </a:graphic>
          </wp:inline>
        </w:drawing>
      </w:r>
    </w:p>
    <w:p w14:paraId="64D0895D" w14:textId="41EDF632" w:rsidR="00535379" w:rsidRDefault="00535379" w:rsidP="00535379">
      <w:pPr>
        <w:pStyle w:val="NoSpacing"/>
        <w:jc w:val="center"/>
      </w:pPr>
      <w:r>
        <w:t xml:space="preserve">Figure </w:t>
      </w:r>
      <w:r>
        <w:t>5</w:t>
      </w:r>
      <w:r>
        <w:t xml:space="preserve">. </w:t>
      </w:r>
      <w:r w:rsidR="00317E98">
        <w:t>hangman2</w:t>
      </w:r>
      <w:r>
        <w:t xml:space="preserve">.py code </w:t>
      </w:r>
      <w:r>
        <w:t>5</w:t>
      </w:r>
      <w:r>
        <w:t xml:space="preserve"> of </w:t>
      </w:r>
      <w:r>
        <w:t>7</w:t>
      </w:r>
    </w:p>
    <w:p w14:paraId="75E255D5" w14:textId="3E0EE309" w:rsidR="00535379" w:rsidRDefault="00535379" w:rsidP="00535379">
      <w:pPr>
        <w:pStyle w:val="NoSpacing"/>
        <w:jc w:val="center"/>
      </w:pPr>
      <w:r>
        <w:rPr>
          <w:noProof/>
        </w:rPr>
        <w:lastRenderedPageBreak/>
        <w:drawing>
          <wp:inline distT="0" distB="0" distL="0" distR="0" wp14:anchorId="5C2892A8" wp14:editId="6A2F74A2">
            <wp:extent cx="5943600" cy="752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26020"/>
                    </a:xfrm>
                    <a:prstGeom prst="rect">
                      <a:avLst/>
                    </a:prstGeom>
                  </pic:spPr>
                </pic:pic>
              </a:graphicData>
            </a:graphic>
          </wp:inline>
        </w:drawing>
      </w:r>
    </w:p>
    <w:p w14:paraId="0172A734" w14:textId="73B5AD5E" w:rsidR="00535379" w:rsidRDefault="00535379" w:rsidP="00535379">
      <w:pPr>
        <w:pStyle w:val="NoSpacing"/>
        <w:jc w:val="center"/>
      </w:pPr>
      <w:r>
        <w:t xml:space="preserve">Figure </w:t>
      </w:r>
      <w:r>
        <w:t>6</w:t>
      </w:r>
      <w:r>
        <w:t xml:space="preserve">. </w:t>
      </w:r>
      <w:r w:rsidR="00317E98">
        <w:t>hangman2</w:t>
      </w:r>
      <w:r>
        <w:t xml:space="preserve">.py code </w:t>
      </w:r>
      <w:r>
        <w:t>6</w:t>
      </w:r>
      <w:r>
        <w:t xml:space="preserve"> of </w:t>
      </w:r>
      <w:r>
        <w:t>7</w:t>
      </w:r>
    </w:p>
    <w:p w14:paraId="714C6950" w14:textId="4DC4C6AA" w:rsidR="00535379" w:rsidRDefault="00535379" w:rsidP="00535379">
      <w:pPr>
        <w:pStyle w:val="NoSpacing"/>
        <w:jc w:val="center"/>
      </w:pPr>
      <w:r>
        <w:rPr>
          <w:noProof/>
        </w:rPr>
        <w:lastRenderedPageBreak/>
        <w:drawing>
          <wp:inline distT="0" distB="0" distL="0" distR="0" wp14:anchorId="11065515" wp14:editId="6C4BE858">
            <wp:extent cx="5943600" cy="7303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303135"/>
                    </a:xfrm>
                    <a:prstGeom prst="rect">
                      <a:avLst/>
                    </a:prstGeom>
                  </pic:spPr>
                </pic:pic>
              </a:graphicData>
            </a:graphic>
          </wp:inline>
        </w:drawing>
      </w:r>
    </w:p>
    <w:p w14:paraId="2685276C" w14:textId="055F8F35" w:rsidR="00535379" w:rsidRDefault="00535379" w:rsidP="00535379">
      <w:pPr>
        <w:pStyle w:val="NoSpacing"/>
        <w:jc w:val="center"/>
      </w:pPr>
      <w:r>
        <w:t xml:space="preserve">Figure </w:t>
      </w:r>
      <w:r>
        <w:t>7</w:t>
      </w:r>
      <w:r>
        <w:t xml:space="preserve">. </w:t>
      </w:r>
      <w:r w:rsidR="00317E98">
        <w:t>hangman2</w:t>
      </w:r>
      <w:r>
        <w:t xml:space="preserve">.py code </w:t>
      </w:r>
      <w:r>
        <w:t>7</w:t>
      </w:r>
      <w:r>
        <w:t xml:space="preserve"> of </w:t>
      </w:r>
      <w:r>
        <w:t>7</w:t>
      </w:r>
    </w:p>
    <w:p w14:paraId="77012197" w14:textId="77777777" w:rsidR="00535379" w:rsidRPr="00535379" w:rsidRDefault="00535379" w:rsidP="00535379">
      <w:pPr>
        <w:pStyle w:val="NoSpacing"/>
        <w:jc w:val="center"/>
        <w:rPr>
          <w:b/>
          <w:bCs/>
        </w:rPr>
      </w:pPr>
    </w:p>
    <w:p w14:paraId="56FF14AB" w14:textId="6AB91172" w:rsidR="00535379" w:rsidRDefault="0037595C" w:rsidP="00535379">
      <w:pPr>
        <w:pStyle w:val="NoSpacing"/>
        <w:jc w:val="center"/>
      </w:pPr>
      <w:r>
        <w:rPr>
          <w:noProof/>
        </w:rPr>
        <w:lastRenderedPageBreak/>
        <w:drawing>
          <wp:inline distT="0" distB="0" distL="0" distR="0" wp14:anchorId="1662CC92" wp14:editId="4AC7B6B5">
            <wp:extent cx="5943600" cy="3724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4275"/>
                    </a:xfrm>
                    <a:prstGeom prst="rect">
                      <a:avLst/>
                    </a:prstGeom>
                  </pic:spPr>
                </pic:pic>
              </a:graphicData>
            </a:graphic>
          </wp:inline>
        </w:drawing>
      </w:r>
    </w:p>
    <w:p w14:paraId="58DF3E7E" w14:textId="0C62C69F" w:rsidR="0037595C" w:rsidRDefault="0037595C" w:rsidP="00535379">
      <w:pPr>
        <w:pStyle w:val="NoSpacing"/>
        <w:jc w:val="center"/>
      </w:pPr>
      <w:r>
        <w:t>Figure 8. DynamoDB Overview</w:t>
      </w:r>
    </w:p>
    <w:p w14:paraId="446A887E" w14:textId="50A813DF" w:rsidR="0037595C" w:rsidRDefault="0037595C" w:rsidP="00535379">
      <w:pPr>
        <w:pStyle w:val="NoSpacing"/>
        <w:jc w:val="center"/>
      </w:pPr>
      <w:r>
        <w:rPr>
          <w:noProof/>
        </w:rPr>
        <w:drawing>
          <wp:inline distT="0" distB="0" distL="0" distR="0" wp14:anchorId="5B0F2196" wp14:editId="745D0543">
            <wp:extent cx="5943600" cy="1453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53515"/>
                    </a:xfrm>
                    <a:prstGeom prst="rect">
                      <a:avLst/>
                    </a:prstGeom>
                  </pic:spPr>
                </pic:pic>
              </a:graphicData>
            </a:graphic>
          </wp:inline>
        </w:drawing>
      </w:r>
    </w:p>
    <w:p w14:paraId="661BCAB9" w14:textId="6D6C3C1A" w:rsidR="0037595C" w:rsidRDefault="0037595C" w:rsidP="00535379">
      <w:pPr>
        <w:pStyle w:val="NoSpacing"/>
        <w:jc w:val="center"/>
      </w:pPr>
      <w:r>
        <w:t xml:space="preserve">Figure </w:t>
      </w:r>
      <w:r w:rsidR="003D1B01">
        <w:t>8</w:t>
      </w:r>
      <w:r>
        <w:t>. DynamoDB Global Secondary Indexes</w:t>
      </w:r>
    </w:p>
    <w:p w14:paraId="31749FC6" w14:textId="77777777" w:rsidR="0037595C" w:rsidRDefault="0037595C" w:rsidP="00535379">
      <w:pPr>
        <w:pStyle w:val="NoSpacing"/>
        <w:jc w:val="center"/>
      </w:pPr>
    </w:p>
    <w:p w14:paraId="57ECC3A2" w14:textId="311A1045" w:rsidR="0037595C" w:rsidRDefault="0037595C" w:rsidP="00535379">
      <w:pPr>
        <w:pStyle w:val="NoSpacing"/>
        <w:jc w:val="center"/>
      </w:pPr>
    </w:p>
    <w:p w14:paraId="4FEEE88E" w14:textId="525E248E" w:rsidR="0037595C" w:rsidRDefault="0037595C" w:rsidP="00535379">
      <w:pPr>
        <w:pStyle w:val="NoSpacing"/>
        <w:jc w:val="center"/>
      </w:pPr>
      <w:r>
        <w:rPr>
          <w:noProof/>
        </w:rPr>
        <w:lastRenderedPageBreak/>
        <w:drawing>
          <wp:inline distT="0" distB="0" distL="0" distR="0" wp14:anchorId="69DBA98A" wp14:editId="2B040A92">
            <wp:extent cx="5248275" cy="462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629150"/>
                    </a:xfrm>
                    <a:prstGeom prst="rect">
                      <a:avLst/>
                    </a:prstGeom>
                  </pic:spPr>
                </pic:pic>
              </a:graphicData>
            </a:graphic>
          </wp:inline>
        </w:drawing>
      </w:r>
    </w:p>
    <w:p w14:paraId="27F54CF4" w14:textId="06C213BF" w:rsidR="0037595C" w:rsidRDefault="0037595C" w:rsidP="0037595C">
      <w:pPr>
        <w:pStyle w:val="NoSpacing"/>
        <w:jc w:val="center"/>
      </w:pPr>
      <w:r>
        <w:t xml:space="preserve">Figure </w:t>
      </w:r>
      <w:r w:rsidR="003D1B01">
        <w:t>9</w:t>
      </w:r>
      <w:r>
        <w:t xml:space="preserve">. </w:t>
      </w:r>
      <w:r>
        <w:t>1</w:t>
      </w:r>
      <w:r>
        <w:t xml:space="preserve"> of 2 Items in DynamoDB</w:t>
      </w:r>
    </w:p>
    <w:p w14:paraId="00AD43BE" w14:textId="77777777" w:rsidR="0037595C" w:rsidRDefault="0037595C" w:rsidP="00535379">
      <w:pPr>
        <w:pStyle w:val="NoSpacing"/>
        <w:jc w:val="center"/>
      </w:pPr>
    </w:p>
    <w:p w14:paraId="453A9331" w14:textId="62224638" w:rsidR="0037595C" w:rsidRDefault="0037595C" w:rsidP="00535379">
      <w:pPr>
        <w:pStyle w:val="NoSpacing"/>
        <w:jc w:val="center"/>
      </w:pPr>
      <w:r>
        <w:rPr>
          <w:noProof/>
        </w:rPr>
        <w:lastRenderedPageBreak/>
        <w:drawing>
          <wp:inline distT="0" distB="0" distL="0" distR="0" wp14:anchorId="7868794E" wp14:editId="5B02A7DC">
            <wp:extent cx="4914900" cy="4772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4772025"/>
                    </a:xfrm>
                    <a:prstGeom prst="rect">
                      <a:avLst/>
                    </a:prstGeom>
                  </pic:spPr>
                </pic:pic>
              </a:graphicData>
            </a:graphic>
          </wp:inline>
        </w:drawing>
      </w:r>
    </w:p>
    <w:p w14:paraId="386AAF35" w14:textId="60D58D29" w:rsidR="0037595C" w:rsidRDefault="0037595C" w:rsidP="00535379">
      <w:pPr>
        <w:pStyle w:val="NoSpacing"/>
        <w:jc w:val="center"/>
      </w:pPr>
      <w:r>
        <w:t>Figure 1</w:t>
      </w:r>
      <w:r w:rsidR="003D1B01">
        <w:t>0</w:t>
      </w:r>
      <w:r>
        <w:t>. 2 of 2 Items in DynamoDB</w:t>
      </w:r>
    </w:p>
    <w:p w14:paraId="4E1ED96E" w14:textId="5F1D06FC" w:rsidR="0037595C" w:rsidRDefault="0037595C" w:rsidP="00535379">
      <w:pPr>
        <w:pStyle w:val="NoSpacing"/>
        <w:jc w:val="center"/>
      </w:pPr>
      <w:r>
        <w:rPr>
          <w:noProof/>
        </w:rPr>
        <w:lastRenderedPageBreak/>
        <w:drawing>
          <wp:inline distT="0" distB="0" distL="0" distR="0" wp14:anchorId="1DCA7754" wp14:editId="7B508A88">
            <wp:extent cx="5829300" cy="7458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7458075"/>
                    </a:xfrm>
                    <a:prstGeom prst="rect">
                      <a:avLst/>
                    </a:prstGeom>
                  </pic:spPr>
                </pic:pic>
              </a:graphicData>
            </a:graphic>
          </wp:inline>
        </w:drawing>
      </w:r>
    </w:p>
    <w:p w14:paraId="77A1CEE8" w14:textId="27CFAA3A" w:rsidR="0037595C" w:rsidRDefault="0037595C" w:rsidP="00535379">
      <w:pPr>
        <w:pStyle w:val="NoSpacing"/>
        <w:jc w:val="center"/>
      </w:pPr>
      <w:r>
        <w:t>Figure 1</w:t>
      </w:r>
      <w:r w:rsidR="003D1B01">
        <w:t>1</w:t>
      </w:r>
      <w:r>
        <w:t>. Gameplay Hard Mode 1 of 6</w:t>
      </w:r>
      <w:r w:rsidR="00A0378A">
        <w:t xml:space="preserve"> Player Gabby</w:t>
      </w:r>
    </w:p>
    <w:p w14:paraId="0BD15560" w14:textId="0B82951E" w:rsidR="0037595C" w:rsidRDefault="0037595C" w:rsidP="00535379">
      <w:pPr>
        <w:pStyle w:val="NoSpacing"/>
        <w:jc w:val="center"/>
      </w:pPr>
      <w:r>
        <w:rPr>
          <w:noProof/>
        </w:rPr>
        <w:lastRenderedPageBreak/>
        <w:drawing>
          <wp:inline distT="0" distB="0" distL="0" distR="0" wp14:anchorId="12F4C0D5" wp14:editId="77C76457">
            <wp:extent cx="4629362" cy="78498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4068" cy="7857847"/>
                    </a:xfrm>
                    <a:prstGeom prst="rect">
                      <a:avLst/>
                    </a:prstGeom>
                  </pic:spPr>
                </pic:pic>
              </a:graphicData>
            </a:graphic>
          </wp:inline>
        </w:drawing>
      </w:r>
    </w:p>
    <w:p w14:paraId="5E714161" w14:textId="6DD38721" w:rsidR="0037595C" w:rsidRDefault="0037595C" w:rsidP="0037595C">
      <w:pPr>
        <w:pStyle w:val="NoSpacing"/>
        <w:jc w:val="center"/>
      </w:pPr>
      <w:r>
        <w:t>Figure 1</w:t>
      </w:r>
      <w:r w:rsidR="00786214">
        <w:t>2</w:t>
      </w:r>
      <w:r>
        <w:t xml:space="preserve">. Gameplay Hard Mode </w:t>
      </w:r>
      <w:r>
        <w:t>2</w:t>
      </w:r>
      <w:r>
        <w:t xml:space="preserve"> of </w:t>
      </w:r>
      <w:r w:rsidR="00786214">
        <w:t>6</w:t>
      </w:r>
      <w:r w:rsidR="00786214" w:rsidRPr="00A0378A">
        <w:t xml:space="preserve"> </w:t>
      </w:r>
      <w:r w:rsidR="00786214">
        <w:t>Player</w:t>
      </w:r>
      <w:r w:rsidR="00A0378A">
        <w:t xml:space="preserve"> Gabby</w:t>
      </w:r>
    </w:p>
    <w:p w14:paraId="2B9F58EC" w14:textId="77777777" w:rsidR="0037595C" w:rsidRDefault="0037595C" w:rsidP="00535379">
      <w:pPr>
        <w:pStyle w:val="NoSpacing"/>
        <w:jc w:val="center"/>
      </w:pPr>
    </w:p>
    <w:p w14:paraId="2B9BF0EE" w14:textId="37615FAF" w:rsidR="0037595C" w:rsidRDefault="0037595C" w:rsidP="00535379">
      <w:pPr>
        <w:pStyle w:val="NoSpacing"/>
        <w:jc w:val="center"/>
      </w:pPr>
      <w:r>
        <w:rPr>
          <w:noProof/>
        </w:rPr>
        <w:drawing>
          <wp:inline distT="0" distB="0" distL="0" distR="0" wp14:anchorId="4B186193" wp14:editId="321AC7AB">
            <wp:extent cx="4913208" cy="749220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3586" cy="7508033"/>
                    </a:xfrm>
                    <a:prstGeom prst="rect">
                      <a:avLst/>
                    </a:prstGeom>
                  </pic:spPr>
                </pic:pic>
              </a:graphicData>
            </a:graphic>
          </wp:inline>
        </w:drawing>
      </w:r>
    </w:p>
    <w:p w14:paraId="071265C5" w14:textId="388A3B08" w:rsidR="0037595C" w:rsidRDefault="0037595C" w:rsidP="0037595C">
      <w:pPr>
        <w:pStyle w:val="NoSpacing"/>
        <w:jc w:val="center"/>
      </w:pPr>
      <w:r>
        <w:t>Figure 1</w:t>
      </w:r>
      <w:r w:rsidR="00786214">
        <w:t>3</w:t>
      </w:r>
      <w:r>
        <w:t xml:space="preserve">. Gameplay Hard Mode </w:t>
      </w:r>
      <w:r>
        <w:t>3</w:t>
      </w:r>
      <w:r>
        <w:t xml:space="preserve"> of 6</w:t>
      </w:r>
      <w:r w:rsidR="00A0378A">
        <w:t xml:space="preserve"> </w:t>
      </w:r>
      <w:r w:rsidR="00A0378A">
        <w:t>Player Gabby</w:t>
      </w:r>
    </w:p>
    <w:p w14:paraId="2DA07CA4" w14:textId="77777777" w:rsidR="0037595C" w:rsidRDefault="0037595C" w:rsidP="00535379">
      <w:pPr>
        <w:pStyle w:val="NoSpacing"/>
        <w:jc w:val="center"/>
      </w:pPr>
    </w:p>
    <w:p w14:paraId="383AFC24" w14:textId="3BBAFABC" w:rsidR="0037595C" w:rsidRDefault="0037595C" w:rsidP="00535379">
      <w:pPr>
        <w:pStyle w:val="NoSpacing"/>
        <w:jc w:val="center"/>
      </w:pPr>
      <w:r>
        <w:rPr>
          <w:noProof/>
        </w:rPr>
        <w:drawing>
          <wp:inline distT="0" distB="0" distL="0" distR="0" wp14:anchorId="7AB1615E" wp14:editId="7B104F31">
            <wp:extent cx="5252510" cy="7522438"/>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284" cy="7532139"/>
                    </a:xfrm>
                    <a:prstGeom prst="rect">
                      <a:avLst/>
                    </a:prstGeom>
                  </pic:spPr>
                </pic:pic>
              </a:graphicData>
            </a:graphic>
          </wp:inline>
        </w:drawing>
      </w:r>
    </w:p>
    <w:p w14:paraId="0F31D73D" w14:textId="784EEC28" w:rsidR="0037595C" w:rsidRDefault="0037595C" w:rsidP="0037595C">
      <w:pPr>
        <w:pStyle w:val="NoSpacing"/>
        <w:jc w:val="center"/>
      </w:pPr>
      <w:r>
        <w:t>Figure 1</w:t>
      </w:r>
      <w:r w:rsidR="00786214">
        <w:t>4</w:t>
      </w:r>
      <w:r>
        <w:t xml:space="preserve">. Gameplay Hard Mode </w:t>
      </w:r>
      <w:r>
        <w:t>4</w:t>
      </w:r>
      <w:r>
        <w:t xml:space="preserve"> of 6</w:t>
      </w:r>
      <w:r w:rsidR="00A0378A">
        <w:t xml:space="preserve"> </w:t>
      </w:r>
      <w:r w:rsidR="00A0378A">
        <w:t>Player Gabby</w:t>
      </w:r>
    </w:p>
    <w:p w14:paraId="2C2F25E4" w14:textId="479454BC" w:rsidR="0037595C" w:rsidRDefault="0037595C" w:rsidP="00535379">
      <w:pPr>
        <w:pStyle w:val="NoSpacing"/>
        <w:jc w:val="center"/>
      </w:pPr>
      <w:r>
        <w:rPr>
          <w:noProof/>
        </w:rPr>
        <w:lastRenderedPageBreak/>
        <w:drawing>
          <wp:inline distT="0" distB="0" distL="0" distR="0" wp14:anchorId="7448A2E6" wp14:editId="1510DD7A">
            <wp:extent cx="5943600" cy="7554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554595"/>
                    </a:xfrm>
                    <a:prstGeom prst="rect">
                      <a:avLst/>
                    </a:prstGeom>
                  </pic:spPr>
                </pic:pic>
              </a:graphicData>
            </a:graphic>
          </wp:inline>
        </w:drawing>
      </w:r>
    </w:p>
    <w:p w14:paraId="208379F4" w14:textId="0EC60931" w:rsidR="0037595C" w:rsidRDefault="0037595C" w:rsidP="0037595C">
      <w:pPr>
        <w:pStyle w:val="NoSpacing"/>
        <w:jc w:val="center"/>
      </w:pPr>
      <w:r>
        <w:t>Figure 1</w:t>
      </w:r>
      <w:r w:rsidR="00786214">
        <w:t>5</w:t>
      </w:r>
      <w:r>
        <w:t xml:space="preserve">. Gameplay Hard Mode </w:t>
      </w:r>
      <w:r>
        <w:t>5</w:t>
      </w:r>
      <w:r>
        <w:t xml:space="preserve"> of 6</w:t>
      </w:r>
      <w:r w:rsidR="00A0378A">
        <w:t xml:space="preserve"> </w:t>
      </w:r>
      <w:r w:rsidR="00A0378A">
        <w:t>Player Gabby</w:t>
      </w:r>
    </w:p>
    <w:p w14:paraId="72B2AE23" w14:textId="5A818B03" w:rsidR="0037595C" w:rsidRDefault="0037595C" w:rsidP="00535379">
      <w:pPr>
        <w:pStyle w:val="NoSpacing"/>
        <w:jc w:val="center"/>
      </w:pPr>
      <w:r>
        <w:rPr>
          <w:noProof/>
        </w:rPr>
        <w:lastRenderedPageBreak/>
        <w:drawing>
          <wp:inline distT="0" distB="0" distL="0" distR="0" wp14:anchorId="26547DE6" wp14:editId="3487F70A">
            <wp:extent cx="5943600" cy="4124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24960"/>
                    </a:xfrm>
                    <a:prstGeom prst="rect">
                      <a:avLst/>
                    </a:prstGeom>
                  </pic:spPr>
                </pic:pic>
              </a:graphicData>
            </a:graphic>
          </wp:inline>
        </w:drawing>
      </w:r>
    </w:p>
    <w:p w14:paraId="6C4744B7" w14:textId="3E05AA3D" w:rsidR="0037595C" w:rsidRDefault="0037595C" w:rsidP="0037595C">
      <w:pPr>
        <w:pStyle w:val="NoSpacing"/>
        <w:jc w:val="center"/>
      </w:pPr>
      <w:r>
        <w:t>Figure 1</w:t>
      </w:r>
      <w:r w:rsidR="00786214">
        <w:t>6</w:t>
      </w:r>
      <w:r>
        <w:t>. Gameplay Hard Mode</w:t>
      </w:r>
      <w:r w:rsidR="00A0378A">
        <w:t xml:space="preserve"> </w:t>
      </w:r>
      <w:r w:rsidR="00A0378A">
        <w:t>6 of 6</w:t>
      </w:r>
      <w:r w:rsidR="00A0378A">
        <w:t xml:space="preserve"> – Bonus </w:t>
      </w:r>
      <w:r w:rsidR="00317E98">
        <w:t xml:space="preserve">is </w:t>
      </w:r>
      <w:r w:rsidR="00A0378A">
        <w:t>given for guessing full word and updated high score in leaderboards.</w:t>
      </w:r>
    </w:p>
    <w:p w14:paraId="392CC4ED" w14:textId="5A3BEB2E" w:rsidR="00A0378A" w:rsidRDefault="00A0378A" w:rsidP="0037595C">
      <w:pPr>
        <w:pStyle w:val="NoSpacing"/>
        <w:jc w:val="center"/>
      </w:pPr>
      <w:r>
        <w:rPr>
          <w:noProof/>
        </w:rPr>
        <w:lastRenderedPageBreak/>
        <w:drawing>
          <wp:inline distT="0" distB="0" distL="0" distR="0" wp14:anchorId="47BA31C8" wp14:editId="4E97567C">
            <wp:extent cx="3891704" cy="780992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7487" cy="7821529"/>
                    </a:xfrm>
                    <a:prstGeom prst="rect">
                      <a:avLst/>
                    </a:prstGeom>
                  </pic:spPr>
                </pic:pic>
              </a:graphicData>
            </a:graphic>
          </wp:inline>
        </w:drawing>
      </w:r>
    </w:p>
    <w:p w14:paraId="36BEC93B" w14:textId="165BEE4C" w:rsidR="0037595C" w:rsidRDefault="00A0378A" w:rsidP="00A0378A">
      <w:pPr>
        <w:pStyle w:val="NoSpacing"/>
        <w:jc w:val="center"/>
      </w:pPr>
      <w:r>
        <w:t>Figure 1</w:t>
      </w:r>
      <w:r w:rsidR="00786214">
        <w:t>7</w:t>
      </w:r>
      <w:r>
        <w:t>. Gameplay Easy Mode – Player James 1 of 6</w:t>
      </w:r>
    </w:p>
    <w:p w14:paraId="3CE4881B" w14:textId="080E1E07" w:rsidR="00A0378A" w:rsidRDefault="00A0378A" w:rsidP="00A0378A">
      <w:pPr>
        <w:pStyle w:val="NoSpacing"/>
        <w:jc w:val="center"/>
      </w:pPr>
      <w:r>
        <w:rPr>
          <w:noProof/>
        </w:rPr>
        <w:lastRenderedPageBreak/>
        <w:drawing>
          <wp:inline distT="0" distB="0" distL="0" distR="0" wp14:anchorId="20A2ABF1" wp14:editId="1BAAF546">
            <wp:extent cx="4362450" cy="7591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7591425"/>
                    </a:xfrm>
                    <a:prstGeom prst="rect">
                      <a:avLst/>
                    </a:prstGeom>
                  </pic:spPr>
                </pic:pic>
              </a:graphicData>
            </a:graphic>
          </wp:inline>
        </w:drawing>
      </w:r>
    </w:p>
    <w:p w14:paraId="20A8291B" w14:textId="50593386" w:rsidR="00A0378A" w:rsidRDefault="00A0378A" w:rsidP="00A0378A">
      <w:pPr>
        <w:pStyle w:val="NoSpacing"/>
        <w:jc w:val="center"/>
      </w:pPr>
      <w:r>
        <w:t>Figure 1</w:t>
      </w:r>
      <w:r w:rsidR="00786214">
        <w:t>8</w:t>
      </w:r>
      <w:r>
        <w:t xml:space="preserve">. Gameplay Easy Mode – Player James </w:t>
      </w:r>
      <w:r>
        <w:t>2 of 6</w:t>
      </w:r>
    </w:p>
    <w:p w14:paraId="79CFF93D" w14:textId="0260AB77" w:rsidR="00A0378A" w:rsidRDefault="00A0378A" w:rsidP="00A0378A">
      <w:pPr>
        <w:pStyle w:val="NoSpacing"/>
        <w:jc w:val="center"/>
      </w:pPr>
      <w:r>
        <w:rPr>
          <w:noProof/>
        </w:rPr>
        <w:lastRenderedPageBreak/>
        <w:drawing>
          <wp:inline distT="0" distB="0" distL="0" distR="0" wp14:anchorId="519EADD9" wp14:editId="2AE6AE65">
            <wp:extent cx="3689350" cy="77243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3878" cy="7733870"/>
                    </a:xfrm>
                    <a:prstGeom prst="rect">
                      <a:avLst/>
                    </a:prstGeom>
                  </pic:spPr>
                </pic:pic>
              </a:graphicData>
            </a:graphic>
          </wp:inline>
        </w:drawing>
      </w:r>
    </w:p>
    <w:p w14:paraId="6E3DB105" w14:textId="6E1D507C" w:rsidR="00A0378A" w:rsidRDefault="00A0378A" w:rsidP="00A0378A">
      <w:pPr>
        <w:pStyle w:val="NoSpacing"/>
        <w:jc w:val="center"/>
      </w:pPr>
      <w:r>
        <w:t xml:space="preserve">Figure </w:t>
      </w:r>
      <w:r w:rsidR="00786214">
        <w:t>19</w:t>
      </w:r>
      <w:r>
        <w:t xml:space="preserve">. Gameplay Easy Mode – Player James </w:t>
      </w:r>
      <w:r>
        <w:t>3 of 6</w:t>
      </w:r>
    </w:p>
    <w:p w14:paraId="66A2529E" w14:textId="5BF19EFA" w:rsidR="00A0378A" w:rsidRDefault="00A0378A" w:rsidP="00A0378A">
      <w:pPr>
        <w:pStyle w:val="NoSpacing"/>
        <w:jc w:val="center"/>
      </w:pPr>
      <w:r>
        <w:rPr>
          <w:noProof/>
        </w:rPr>
        <w:lastRenderedPageBreak/>
        <w:drawing>
          <wp:inline distT="0" distB="0" distL="0" distR="0" wp14:anchorId="5F6CC98A" wp14:editId="5C3AB835">
            <wp:extent cx="4433360" cy="731546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557" cy="7340541"/>
                    </a:xfrm>
                    <a:prstGeom prst="rect">
                      <a:avLst/>
                    </a:prstGeom>
                  </pic:spPr>
                </pic:pic>
              </a:graphicData>
            </a:graphic>
          </wp:inline>
        </w:drawing>
      </w:r>
    </w:p>
    <w:p w14:paraId="4FBD0035" w14:textId="7A60B2A9" w:rsidR="00A0378A" w:rsidRDefault="00A0378A" w:rsidP="00A0378A">
      <w:pPr>
        <w:pStyle w:val="NoSpacing"/>
        <w:jc w:val="center"/>
      </w:pPr>
      <w:r>
        <w:t xml:space="preserve">Figure </w:t>
      </w:r>
      <w:r>
        <w:t>2</w:t>
      </w:r>
      <w:r w:rsidR="00786214">
        <w:t>0</w:t>
      </w:r>
      <w:r>
        <w:t>. Gameplay Easy Mode – Player James</w:t>
      </w:r>
      <w:r>
        <w:t xml:space="preserve"> 4 of 6</w:t>
      </w:r>
      <w:r>
        <w:t xml:space="preserve"> </w:t>
      </w:r>
      <w:r>
        <w:t xml:space="preserve">– Bonus points given for guessing </w:t>
      </w:r>
      <w:r w:rsidR="00317E98">
        <w:t xml:space="preserve">the </w:t>
      </w:r>
      <w:r>
        <w:t>full word</w:t>
      </w:r>
    </w:p>
    <w:p w14:paraId="7421AA4E" w14:textId="7E5724E5" w:rsidR="00A0378A" w:rsidRDefault="00A0378A" w:rsidP="00A0378A">
      <w:pPr>
        <w:pStyle w:val="NoSpacing"/>
        <w:jc w:val="center"/>
      </w:pPr>
      <w:r>
        <w:rPr>
          <w:noProof/>
        </w:rPr>
        <w:lastRenderedPageBreak/>
        <w:drawing>
          <wp:inline distT="0" distB="0" distL="0" distR="0" wp14:anchorId="702F5DAC" wp14:editId="6C015956">
            <wp:extent cx="4297046" cy="7772598"/>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1700" cy="7799104"/>
                    </a:xfrm>
                    <a:prstGeom prst="rect">
                      <a:avLst/>
                    </a:prstGeom>
                  </pic:spPr>
                </pic:pic>
              </a:graphicData>
            </a:graphic>
          </wp:inline>
        </w:drawing>
      </w:r>
    </w:p>
    <w:p w14:paraId="25D04449" w14:textId="5FB01266" w:rsidR="00A0378A" w:rsidRDefault="00A0378A" w:rsidP="00A0378A">
      <w:pPr>
        <w:pStyle w:val="NoSpacing"/>
        <w:jc w:val="center"/>
      </w:pPr>
      <w:r>
        <w:t>Figure 2</w:t>
      </w:r>
      <w:r w:rsidR="00786214">
        <w:t>1</w:t>
      </w:r>
      <w:r>
        <w:t xml:space="preserve">. Gameplay Easy Mode – Player James </w:t>
      </w:r>
      <w:r>
        <w:t>5</w:t>
      </w:r>
      <w:r>
        <w:t xml:space="preserve"> of 6 </w:t>
      </w:r>
    </w:p>
    <w:p w14:paraId="7B5D7D5E" w14:textId="370296C7" w:rsidR="00A0378A" w:rsidRDefault="00A0378A" w:rsidP="00A0378A">
      <w:pPr>
        <w:pStyle w:val="NoSpacing"/>
        <w:jc w:val="center"/>
      </w:pPr>
      <w:r>
        <w:rPr>
          <w:noProof/>
        </w:rPr>
        <w:lastRenderedPageBreak/>
        <w:drawing>
          <wp:inline distT="0" distB="0" distL="0" distR="0" wp14:anchorId="795F15AC" wp14:editId="25611887">
            <wp:extent cx="4669578" cy="7454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889" cy="7470489"/>
                    </a:xfrm>
                    <a:prstGeom prst="rect">
                      <a:avLst/>
                    </a:prstGeom>
                  </pic:spPr>
                </pic:pic>
              </a:graphicData>
            </a:graphic>
          </wp:inline>
        </w:drawing>
      </w:r>
    </w:p>
    <w:p w14:paraId="41D87DE9" w14:textId="2E96D7E2" w:rsidR="00A0378A" w:rsidRDefault="00A0378A" w:rsidP="00A0378A">
      <w:pPr>
        <w:pStyle w:val="NoSpacing"/>
        <w:jc w:val="center"/>
      </w:pPr>
      <w:r>
        <w:t>Figure 2</w:t>
      </w:r>
      <w:r w:rsidR="00786214">
        <w:t>2</w:t>
      </w:r>
      <w:r>
        <w:t xml:space="preserve">. Gameplay Easy Mode – Player James </w:t>
      </w:r>
      <w:r>
        <w:t>6</w:t>
      </w:r>
      <w:r>
        <w:t xml:space="preserve"> of 6 </w:t>
      </w:r>
      <w:r>
        <w:t>– Regular points given for guessing letters instead of full word and scores updated as points were greater than previous.</w:t>
      </w:r>
    </w:p>
    <w:p w14:paraId="26A84692" w14:textId="4046B82C" w:rsidR="00A0378A" w:rsidRDefault="00A0378A" w:rsidP="00A0378A">
      <w:pPr>
        <w:pStyle w:val="NoSpacing"/>
        <w:jc w:val="center"/>
      </w:pPr>
      <w:r>
        <w:rPr>
          <w:noProof/>
        </w:rPr>
        <w:lastRenderedPageBreak/>
        <w:drawing>
          <wp:inline distT="0" distB="0" distL="0" distR="0" wp14:anchorId="003F38D0" wp14:editId="147340B5">
            <wp:extent cx="3209925" cy="5105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9925" cy="5105400"/>
                    </a:xfrm>
                    <a:prstGeom prst="rect">
                      <a:avLst/>
                    </a:prstGeom>
                  </pic:spPr>
                </pic:pic>
              </a:graphicData>
            </a:graphic>
          </wp:inline>
        </w:drawing>
      </w:r>
    </w:p>
    <w:p w14:paraId="741452F6" w14:textId="3FD17A86" w:rsidR="00A0378A" w:rsidRDefault="00A0378A" w:rsidP="00A0378A">
      <w:pPr>
        <w:pStyle w:val="NoSpacing"/>
        <w:jc w:val="center"/>
      </w:pPr>
      <w:r>
        <w:t>Figure 2</w:t>
      </w:r>
      <w:r w:rsidR="00786214">
        <w:t>3</w:t>
      </w:r>
      <w:r>
        <w:t>. Leaderboards displayed to console – notice James is not on board</w:t>
      </w:r>
    </w:p>
    <w:p w14:paraId="6CA98EBB" w14:textId="51521975" w:rsidR="00A0378A" w:rsidRDefault="00A0378A" w:rsidP="00A0378A">
      <w:pPr>
        <w:pStyle w:val="NoSpacing"/>
        <w:jc w:val="center"/>
      </w:pPr>
      <w:r>
        <w:rPr>
          <w:noProof/>
        </w:rPr>
        <w:lastRenderedPageBreak/>
        <w:drawing>
          <wp:inline distT="0" distB="0" distL="0" distR="0" wp14:anchorId="6E8270CC" wp14:editId="1D2E21F2">
            <wp:extent cx="5324475" cy="7467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4475" cy="7467600"/>
                    </a:xfrm>
                    <a:prstGeom prst="rect">
                      <a:avLst/>
                    </a:prstGeom>
                  </pic:spPr>
                </pic:pic>
              </a:graphicData>
            </a:graphic>
          </wp:inline>
        </w:drawing>
      </w:r>
    </w:p>
    <w:p w14:paraId="55A782CE" w14:textId="224C3C1C" w:rsidR="00A0378A" w:rsidRDefault="00A0378A" w:rsidP="00A0378A">
      <w:pPr>
        <w:pStyle w:val="NoSpacing"/>
        <w:jc w:val="center"/>
      </w:pPr>
      <w:r>
        <w:t>Figure 2</w:t>
      </w:r>
      <w:r w:rsidR="00786214">
        <w:t>4</w:t>
      </w:r>
      <w:r>
        <w:t>. Played another game as James, updated score, and now shown on leaderboards!</w:t>
      </w:r>
    </w:p>
    <w:p w14:paraId="325E977C" w14:textId="577774FC" w:rsidR="00A0378A" w:rsidRDefault="00A0378A" w:rsidP="00A0378A">
      <w:pPr>
        <w:pStyle w:val="NoSpacing"/>
        <w:jc w:val="center"/>
      </w:pPr>
      <w:r>
        <w:rPr>
          <w:noProof/>
        </w:rPr>
        <w:lastRenderedPageBreak/>
        <w:drawing>
          <wp:inline distT="0" distB="0" distL="0" distR="0" wp14:anchorId="3B784DEB" wp14:editId="7A9F972C">
            <wp:extent cx="5943600" cy="2674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4620"/>
                    </a:xfrm>
                    <a:prstGeom prst="rect">
                      <a:avLst/>
                    </a:prstGeom>
                  </pic:spPr>
                </pic:pic>
              </a:graphicData>
            </a:graphic>
          </wp:inline>
        </w:drawing>
      </w:r>
    </w:p>
    <w:p w14:paraId="1CCFC715" w14:textId="70D4CC47" w:rsidR="00A0378A" w:rsidRDefault="00A0378A" w:rsidP="00A0378A">
      <w:pPr>
        <w:pStyle w:val="NoSpacing"/>
        <w:jc w:val="center"/>
      </w:pPr>
      <w:r>
        <w:t>Figure 2</w:t>
      </w:r>
      <w:r w:rsidR="00786214">
        <w:t>5</w:t>
      </w:r>
      <w:r>
        <w:t>. New player Franklin, no scores, and instructions.</w:t>
      </w:r>
    </w:p>
    <w:p w14:paraId="4293D7E2" w14:textId="5801D2C8" w:rsidR="00A0378A" w:rsidRDefault="00A0378A" w:rsidP="00A0378A">
      <w:pPr>
        <w:pStyle w:val="NoSpacing"/>
        <w:jc w:val="center"/>
      </w:pPr>
      <w:r>
        <w:rPr>
          <w:noProof/>
        </w:rPr>
        <w:drawing>
          <wp:inline distT="0" distB="0" distL="0" distR="0" wp14:anchorId="5900342C" wp14:editId="77DE5CF0">
            <wp:extent cx="3476625" cy="3695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6625" cy="3695700"/>
                    </a:xfrm>
                    <a:prstGeom prst="rect">
                      <a:avLst/>
                    </a:prstGeom>
                  </pic:spPr>
                </pic:pic>
              </a:graphicData>
            </a:graphic>
          </wp:inline>
        </w:drawing>
      </w:r>
    </w:p>
    <w:p w14:paraId="4F9F9AD2" w14:textId="59F93367" w:rsidR="00A0378A" w:rsidRDefault="00A0378A" w:rsidP="00A0378A">
      <w:pPr>
        <w:pStyle w:val="NoSpacing"/>
        <w:jc w:val="center"/>
      </w:pPr>
      <w:r>
        <w:t>Figure 2</w:t>
      </w:r>
      <w:r w:rsidR="00786214">
        <w:t>6</w:t>
      </w:r>
      <w:r>
        <w:t>. Credits</w:t>
      </w:r>
    </w:p>
    <w:p w14:paraId="3115EF3B" w14:textId="1828E0E3" w:rsidR="003D1B01" w:rsidRDefault="003D1B01" w:rsidP="00A0378A">
      <w:pPr>
        <w:pStyle w:val="NoSpacing"/>
        <w:jc w:val="center"/>
      </w:pPr>
      <w:r>
        <w:rPr>
          <w:noProof/>
        </w:rPr>
        <w:lastRenderedPageBreak/>
        <w:drawing>
          <wp:inline distT="0" distB="0" distL="0" distR="0" wp14:anchorId="73482247" wp14:editId="3157F860">
            <wp:extent cx="4143375" cy="3924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3375" cy="3924300"/>
                    </a:xfrm>
                    <a:prstGeom prst="rect">
                      <a:avLst/>
                    </a:prstGeom>
                  </pic:spPr>
                </pic:pic>
              </a:graphicData>
            </a:graphic>
          </wp:inline>
        </w:drawing>
      </w:r>
    </w:p>
    <w:p w14:paraId="5736469B" w14:textId="528930E6" w:rsidR="003D1B01" w:rsidRDefault="003D1B01" w:rsidP="00A0378A">
      <w:pPr>
        <w:pStyle w:val="NoSpacing"/>
        <w:jc w:val="center"/>
      </w:pPr>
      <w:r>
        <w:t>Figure 2</w:t>
      </w:r>
      <w:r w:rsidR="00786214">
        <w:t>7</w:t>
      </w:r>
      <w:r>
        <w:t>. Input validation on names – limits character counts</w:t>
      </w:r>
    </w:p>
    <w:p w14:paraId="31EB7F9A" w14:textId="12D50A4E" w:rsidR="003D1B01" w:rsidRDefault="003D1B01" w:rsidP="00A0378A">
      <w:pPr>
        <w:pStyle w:val="NoSpacing"/>
        <w:jc w:val="center"/>
      </w:pPr>
      <w:r>
        <w:rPr>
          <w:noProof/>
        </w:rPr>
        <w:lastRenderedPageBreak/>
        <w:drawing>
          <wp:inline distT="0" distB="0" distL="0" distR="0" wp14:anchorId="11F907EA" wp14:editId="19B14A9E">
            <wp:extent cx="3867150" cy="5667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5667375"/>
                    </a:xfrm>
                    <a:prstGeom prst="rect">
                      <a:avLst/>
                    </a:prstGeom>
                  </pic:spPr>
                </pic:pic>
              </a:graphicData>
            </a:graphic>
          </wp:inline>
        </w:drawing>
      </w:r>
    </w:p>
    <w:p w14:paraId="094FDB60" w14:textId="69649B3F" w:rsidR="003D1B01" w:rsidRDefault="003D1B01" w:rsidP="00A0378A">
      <w:pPr>
        <w:pStyle w:val="NoSpacing"/>
        <w:jc w:val="center"/>
      </w:pPr>
      <w:r>
        <w:t>Figure 2</w:t>
      </w:r>
      <w:r w:rsidR="00786214">
        <w:t>8</w:t>
      </w:r>
      <w:r>
        <w:t>. Input validation on menu</w:t>
      </w:r>
    </w:p>
    <w:p w14:paraId="0FBA67F3" w14:textId="61FFDEA6" w:rsidR="003D1B01" w:rsidRDefault="003D1B01" w:rsidP="00A0378A">
      <w:pPr>
        <w:pStyle w:val="NoSpacing"/>
        <w:jc w:val="center"/>
      </w:pPr>
      <w:r>
        <w:rPr>
          <w:noProof/>
        </w:rPr>
        <w:lastRenderedPageBreak/>
        <w:drawing>
          <wp:inline distT="0" distB="0" distL="0" distR="0" wp14:anchorId="300D708E" wp14:editId="0EA3C0CB">
            <wp:extent cx="3810000" cy="735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000" cy="7353300"/>
                    </a:xfrm>
                    <a:prstGeom prst="rect">
                      <a:avLst/>
                    </a:prstGeom>
                  </pic:spPr>
                </pic:pic>
              </a:graphicData>
            </a:graphic>
          </wp:inline>
        </w:drawing>
      </w:r>
    </w:p>
    <w:p w14:paraId="0F1BA853" w14:textId="6FC01AB4" w:rsidR="003D1B01" w:rsidRDefault="003D1B01" w:rsidP="00A0378A">
      <w:pPr>
        <w:pStyle w:val="NoSpacing"/>
        <w:jc w:val="center"/>
      </w:pPr>
      <w:r>
        <w:t xml:space="preserve">Figure </w:t>
      </w:r>
      <w:r w:rsidR="00786214">
        <w:t xml:space="preserve">29. </w:t>
      </w:r>
      <w:r>
        <w:t xml:space="preserve"> Input validation on gameplay – does not take turns away.</w:t>
      </w:r>
    </w:p>
    <w:p w14:paraId="37CD4E86" w14:textId="4ED0D3B4" w:rsidR="00AE64BB" w:rsidRDefault="00AE64BB" w:rsidP="00A0378A">
      <w:pPr>
        <w:pStyle w:val="NoSpacing"/>
        <w:jc w:val="center"/>
      </w:pPr>
      <w:r>
        <w:rPr>
          <w:noProof/>
        </w:rPr>
        <w:lastRenderedPageBreak/>
        <w:drawing>
          <wp:inline distT="0" distB="0" distL="0" distR="0" wp14:anchorId="4E111B3C" wp14:editId="3982179E">
            <wp:extent cx="5943600" cy="2016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16760"/>
                    </a:xfrm>
                    <a:prstGeom prst="rect">
                      <a:avLst/>
                    </a:prstGeom>
                  </pic:spPr>
                </pic:pic>
              </a:graphicData>
            </a:graphic>
          </wp:inline>
        </w:drawing>
      </w:r>
    </w:p>
    <w:p w14:paraId="3C567463" w14:textId="5AADF18F" w:rsidR="00AE64BB" w:rsidRDefault="00AE64BB" w:rsidP="00A0378A">
      <w:pPr>
        <w:pStyle w:val="NoSpacing"/>
        <w:jc w:val="center"/>
      </w:pPr>
      <w:r>
        <w:t>Figure 30. S3 Bucket gjeuck-hangman and files</w:t>
      </w:r>
    </w:p>
    <w:sectPr w:rsidR="00AE64BB">
      <w:headerReference w:type="default" r:id="rId40"/>
      <w:headerReference w:type="first" r:id="rId4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715B1" w14:textId="77777777" w:rsidR="004432FB" w:rsidRDefault="004432FB">
      <w:pPr>
        <w:spacing w:line="240" w:lineRule="auto"/>
      </w:pPr>
      <w:r>
        <w:separator/>
      </w:r>
    </w:p>
    <w:p w14:paraId="7F07E1AB" w14:textId="77777777" w:rsidR="004432FB" w:rsidRDefault="004432FB"/>
  </w:endnote>
  <w:endnote w:type="continuationSeparator" w:id="0">
    <w:p w14:paraId="1E4B6324" w14:textId="77777777" w:rsidR="004432FB" w:rsidRDefault="004432FB">
      <w:pPr>
        <w:spacing w:line="240" w:lineRule="auto"/>
      </w:pPr>
      <w:r>
        <w:continuationSeparator/>
      </w:r>
    </w:p>
    <w:p w14:paraId="4D272462" w14:textId="77777777" w:rsidR="004432FB" w:rsidRDefault="004432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1F410" w14:textId="77777777" w:rsidR="004432FB" w:rsidRDefault="004432FB">
      <w:pPr>
        <w:spacing w:line="240" w:lineRule="auto"/>
      </w:pPr>
      <w:r>
        <w:separator/>
      </w:r>
    </w:p>
    <w:p w14:paraId="15DCC6A8" w14:textId="77777777" w:rsidR="004432FB" w:rsidRDefault="004432FB"/>
  </w:footnote>
  <w:footnote w:type="continuationSeparator" w:id="0">
    <w:p w14:paraId="7C7C824E" w14:textId="77777777" w:rsidR="004432FB" w:rsidRDefault="004432FB">
      <w:pPr>
        <w:spacing w:line="240" w:lineRule="auto"/>
      </w:pPr>
      <w:r>
        <w:continuationSeparator/>
      </w:r>
    </w:p>
    <w:p w14:paraId="4F9FE764" w14:textId="77777777" w:rsidR="004432FB" w:rsidRDefault="004432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FE6E415"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616496F8" w14:textId="55CD2D9D" w:rsidR="004D6B86" w:rsidRPr="00170521" w:rsidRDefault="004432FB" w:rsidP="00170521">
          <w:pPr>
            <w:pStyle w:val="Header"/>
          </w:pPr>
          <w:r>
            <w:t xml:space="preserve">AWS </w:t>
          </w: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EndPr/>
            <w:sdtContent>
              <w:r>
                <w:t>CLOUD 9 - HANGMAN</w:t>
              </w:r>
            </w:sdtContent>
          </w:sdt>
        </w:p>
      </w:tc>
      <w:tc>
        <w:tcPr>
          <w:tcW w:w="1080" w:type="dxa"/>
        </w:tcPr>
        <w:p w14:paraId="6B0091D1"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27C8B580"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780DB811"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724B9D4" w14:textId="1EF7239D" w:rsidR="004D6B86" w:rsidRPr="009F0414" w:rsidRDefault="004432FB" w:rsidP="00504F88">
          <w:pPr>
            <w:pStyle w:val="Header"/>
          </w:pPr>
          <w:r>
            <w:t>AWS CLOUD 9 - HANGMAN</w:t>
          </w:r>
        </w:p>
      </w:tc>
      <w:tc>
        <w:tcPr>
          <w:tcW w:w="1080" w:type="dxa"/>
        </w:tcPr>
        <w:p w14:paraId="46F9CBD6"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15B508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NTU1MDSyMDE2sDRQ0lEKTi0uzszPAykwrAUAKx9ADywAAAA="/>
  </w:docVars>
  <w:rsids>
    <w:rsidRoot w:val="004432FB"/>
    <w:rsid w:val="00006BBA"/>
    <w:rsid w:val="0001010E"/>
    <w:rsid w:val="000217F5"/>
    <w:rsid w:val="00097169"/>
    <w:rsid w:val="000F047B"/>
    <w:rsid w:val="00114BFA"/>
    <w:rsid w:val="001602E3"/>
    <w:rsid w:val="00160C0C"/>
    <w:rsid w:val="001664A2"/>
    <w:rsid w:val="00170521"/>
    <w:rsid w:val="001B4848"/>
    <w:rsid w:val="001F447A"/>
    <w:rsid w:val="001F7399"/>
    <w:rsid w:val="00212319"/>
    <w:rsid w:val="00225BE3"/>
    <w:rsid w:val="00274E0A"/>
    <w:rsid w:val="002B6153"/>
    <w:rsid w:val="002C627C"/>
    <w:rsid w:val="00307586"/>
    <w:rsid w:val="00317E98"/>
    <w:rsid w:val="00336906"/>
    <w:rsid w:val="00345333"/>
    <w:rsid w:val="0037595C"/>
    <w:rsid w:val="003A06C6"/>
    <w:rsid w:val="003D1B01"/>
    <w:rsid w:val="003E36B1"/>
    <w:rsid w:val="003E4162"/>
    <w:rsid w:val="003F7CBD"/>
    <w:rsid w:val="004432FB"/>
    <w:rsid w:val="00481CF8"/>
    <w:rsid w:val="00492C2D"/>
    <w:rsid w:val="004A3D87"/>
    <w:rsid w:val="004B18A9"/>
    <w:rsid w:val="004D4F8C"/>
    <w:rsid w:val="004D6B86"/>
    <w:rsid w:val="00504F88"/>
    <w:rsid w:val="00535379"/>
    <w:rsid w:val="0055242C"/>
    <w:rsid w:val="00595412"/>
    <w:rsid w:val="0061747E"/>
    <w:rsid w:val="00641876"/>
    <w:rsid w:val="00645290"/>
    <w:rsid w:val="00684C26"/>
    <w:rsid w:val="006B015B"/>
    <w:rsid w:val="006C162F"/>
    <w:rsid w:val="006D7EE9"/>
    <w:rsid w:val="007244DE"/>
    <w:rsid w:val="00786214"/>
    <w:rsid w:val="0081390C"/>
    <w:rsid w:val="00816831"/>
    <w:rsid w:val="00837D67"/>
    <w:rsid w:val="008747E8"/>
    <w:rsid w:val="008A2A83"/>
    <w:rsid w:val="008A78F1"/>
    <w:rsid w:val="008D4966"/>
    <w:rsid w:val="00910F0E"/>
    <w:rsid w:val="00961AE5"/>
    <w:rsid w:val="009A2C38"/>
    <w:rsid w:val="009F0414"/>
    <w:rsid w:val="009F6B6B"/>
    <w:rsid w:val="00A0378A"/>
    <w:rsid w:val="00A2421A"/>
    <w:rsid w:val="00A4757D"/>
    <w:rsid w:val="00A77F6B"/>
    <w:rsid w:val="00A81BB2"/>
    <w:rsid w:val="00AA5C05"/>
    <w:rsid w:val="00AE64BB"/>
    <w:rsid w:val="00B03BA4"/>
    <w:rsid w:val="00C3438C"/>
    <w:rsid w:val="00C5686B"/>
    <w:rsid w:val="00C74024"/>
    <w:rsid w:val="00C83B15"/>
    <w:rsid w:val="00C925C8"/>
    <w:rsid w:val="00CB4FF5"/>
    <w:rsid w:val="00CB7F84"/>
    <w:rsid w:val="00CF1B55"/>
    <w:rsid w:val="00DB2E59"/>
    <w:rsid w:val="00DB358F"/>
    <w:rsid w:val="00DC44F1"/>
    <w:rsid w:val="00DF5D5D"/>
    <w:rsid w:val="00DF6D26"/>
    <w:rsid w:val="00E7305D"/>
    <w:rsid w:val="00EA780C"/>
    <w:rsid w:val="00EB69D3"/>
    <w:rsid w:val="00F31D66"/>
    <w:rsid w:val="00F363EC"/>
    <w:rsid w:val="00F413AC"/>
    <w:rsid w:val="00F82E0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0DF883"/>
  <w15:chartTrackingRefBased/>
  <w15:docId w15:val="{5A409D72-8480-4B1D-993D-AB10202F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ins\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w:rsidRDefault="004432FB"&gt;&lt;w:r&gt;&lt;w:t&gt;CLOUD 9 - HANGMAN&lt;/w:t&gt;&lt;/w:r&gt;&lt;/w:p&gt;&lt;w:sectPr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852C9D0-C678-4B01-8AEF-B3476F753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110</TotalTime>
  <Pages>34</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Gabrielle Jeuck</dc:creator>
  <cp:keywords/>
  <dc:description/>
  <cp:lastModifiedBy>Gabrielle Jeuck</cp:lastModifiedBy>
  <cp:revision>6</cp:revision>
  <dcterms:created xsi:type="dcterms:W3CDTF">2020-05-06T16:18:00Z</dcterms:created>
  <dcterms:modified xsi:type="dcterms:W3CDTF">2020-05-06T18:08:00Z</dcterms:modified>
</cp:coreProperties>
</file>